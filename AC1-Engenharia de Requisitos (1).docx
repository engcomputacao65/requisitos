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970D6B" w14:textId="77777777" w:rsidR="001A5429" w:rsidRPr="00EB2AC1" w:rsidRDefault="001A5429" w:rsidP="001E1E58">
      <w:pPr>
        <w:rPr>
          <w:noProof/>
          <w:lang w:val="pt-BR"/>
        </w:rPr>
      </w:pPr>
    </w:p>
    <w:tbl>
      <w:tblPr>
        <w:tblW w:w="0" w:type="auto"/>
        <w:tblLook w:val="0600" w:firstRow="0" w:lastRow="0" w:firstColumn="0" w:lastColumn="0" w:noHBand="1" w:noVBand="1"/>
      </w:tblPr>
      <w:tblGrid>
        <w:gridCol w:w="1242"/>
        <w:gridCol w:w="459"/>
        <w:gridCol w:w="5670"/>
        <w:gridCol w:w="459"/>
        <w:gridCol w:w="1196"/>
      </w:tblGrid>
      <w:tr w:rsidR="0092125E" w:rsidRPr="00EB2AC1" w14:paraId="77C95948" w14:textId="77777777" w:rsidTr="008925FC">
        <w:tc>
          <w:tcPr>
            <w:tcW w:w="9026" w:type="dxa"/>
            <w:gridSpan w:val="5"/>
            <w:vAlign w:val="center"/>
          </w:tcPr>
          <w:p w14:paraId="2EEA90FF" w14:textId="1558D375" w:rsidR="0092125E" w:rsidRPr="00EB2AC1" w:rsidRDefault="00AE53A8" w:rsidP="0092125E">
            <w:pPr>
              <w:pStyle w:val="Ttulo"/>
              <w:rPr>
                <w:noProof/>
                <w:lang w:val="pt-BR"/>
              </w:rPr>
            </w:pPr>
            <w:sdt>
              <w:sdtPr>
                <w:rPr>
                  <w:noProof/>
                  <w:lang w:val="pt-BR"/>
                </w:rPr>
                <w:alias w:val="Título"/>
                <w:tag w:val=""/>
                <w:id w:val="2016188051"/>
                <w:placeholder>
                  <w:docPart w:val="3E20821E51CC4B6499B43E85681ABE4D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EndPr/>
              <w:sdtContent>
                <w:r w:rsidR="00906234">
                  <w:rPr>
                    <w:noProof/>
                    <w:lang w:val="pt-BR"/>
                  </w:rPr>
                  <w:t>AUTOMAÇÃO</w:t>
                </w:r>
              </w:sdtContent>
            </w:sdt>
          </w:p>
        </w:tc>
      </w:tr>
      <w:tr w:rsidR="0092125E" w:rsidRPr="00EB2AC1" w14:paraId="0E094FAA" w14:textId="77777777" w:rsidTr="008925FC">
        <w:trPr>
          <w:trHeight w:val="144"/>
        </w:trPr>
        <w:tc>
          <w:tcPr>
            <w:tcW w:w="1242" w:type="dxa"/>
            <w:shd w:val="clear" w:color="auto" w:fill="auto"/>
          </w:tcPr>
          <w:p w14:paraId="02730669" w14:textId="77777777" w:rsidR="0092125E" w:rsidRPr="00EB2AC1" w:rsidRDefault="0092125E" w:rsidP="0092125E">
            <w:pPr>
              <w:spacing w:before="0" w:after="0"/>
              <w:rPr>
                <w:noProof/>
                <w:sz w:val="10"/>
                <w:szCs w:val="10"/>
                <w:lang w:val="pt-BR"/>
              </w:rPr>
            </w:pPr>
          </w:p>
        </w:tc>
        <w:tc>
          <w:tcPr>
            <w:tcW w:w="6588" w:type="dxa"/>
            <w:gridSpan w:val="3"/>
            <w:shd w:val="clear" w:color="auto" w:fill="F0CDA1" w:themeFill="accent1"/>
            <w:vAlign w:val="center"/>
          </w:tcPr>
          <w:p w14:paraId="11C9A950" w14:textId="77777777" w:rsidR="0092125E" w:rsidRPr="00EB2AC1" w:rsidRDefault="0092125E" w:rsidP="0092125E">
            <w:pPr>
              <w:spacing w:before="0" w:after="0"/>
              <w:rPr>
                <w:noProof/>
                <w:sz w:val="10"/>
                <w:szCs w:val="10"/>
                <w:lang w:val="pt-BR"/>
              </w:rPr>
            </w:pPr>
          </w:p>
        </w:tc>
        <w:tc>
          <w:tcPr>
            <w:tcW w:w="1196" w:type="dxa"/>
            <w:shd w:val="clear" w:color="auto" w:fill="auto"/>
          </w:tcPr>
          <w:p w14:paraId="00711A44" w14:textId="77777777" w:rsidR="0092125E" w:rsidRPr="00EB2AC1" w:rsidRDefault="0092125E" w:rsidP="0092125E">
            <w:pPr>
              <w:spacing w:before="0" w:after="0"/>
              <w:rPr>
                <w:noProof/>
                <w:sz w:val="10"/>
                <w:szCs w:val="10"/>
                <w:lang w:val="pt-BR"/>
              </w:rPr>
            </w:pPr>
          </w:p>
        </w:tc>
      </w:tr>
      <w:tr w:rsidR="0092125E" w:rsidRPr="00EB2AC1" w14:paraId="782D3C00" w14:textId="77777777" w:rsidTr="008925FC">
        <w:tc>
          <w:tcPr>
            <w:tcW w:w="9026" w:type="dxa"/>
            <w:gridSpan w:val="5"/>
            <w:vAlign w:val="center"/>
          </w:tcPr>
          <w:p w14:paraId="1641DFA3" w14:textId="34CDEE28" w:rsidR="0092125E" w:rsidRPr="00EB2AC1" w:rsidRDefault="00AE53A8" w:rsidP="006F35BA">
            <w:pPr>
              <w:pStyle w:val="Ttulo"/>
              <w:rPr>
                <w:noProof/>
                <w:lang w:val="pt-BR"/>
              </w:rPr>
            </w:pPr>
            <w:sdt>
              <w:sdtPr>
                <w:rPr>
                  <w:noProof/>
                  <w:lang w:val="pt-BR"/>
                </w:rPr>
                <w:alias w:val="Título 2"/>
                <w:tag w:val=""/>
                <w:id w:val="-1692516626"/>
                <w:placeholder>
                  <w:docPart w:val="ADCB202FA3B64FBEAEF5655B80B081EF"/>
                </w:placeholder>
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<w15:appearance w15:val="hidden"/>
                <w:text/>
              </w:sdtPr>
              <w:sdtEndPr>
                <w:rPr>
                  <w:rStyle w:val="TtuloChar"/>
                  <w:b w:val="0"/>
                </w:rPr>
              </w:sdtEndPr>
              <w:sdtContent>
                <w:r w:rsidR="00906234">
                  <w:rPr>
                    <w:noProof/>
                    <w:lang w:val="pt-BR"/>
                  </w:rPr>
                  <w:t>RESIDENCIAL</w:t>
                </w:r>
              </w:sdtContent>
            </w:sdt>
          </w:p>
        </w:tc>
      </w:tr>
      <w:tr w:rsidR="0092125E" w:rsidRPr="00EB2AC1" w14:paraId="59782725" w14:textId="77777777" w:rsidTr="00A14052">
        <w:trPr>
          <w:trHeight w:val="1368"/>
        </w:trPr>
        <w:tc>
          <w:tcPr>
            <w:tcW w:w="1701" w:type="dxa"/>
            <w:gridSpan w:val="2"/>
          </w:tcPr>
          <w:p w14:paraId="7A63D501" w14:textId="77777777" w:rsidR="0092125E" w:rsidRPr="00EB2AC1" w:rsidRDefault="0092125E" w:rsidP="001E1E58">
            <w:pPr>
              <w:rPr>
                <w:noProof/>
                <w:lang w:val="pt-BR"/>
              </w:rPr>
            </w:pPr>
          </w:p>
        </w:tc>
        <w:tc>
          <w:tcPr>
            <w:tcW w:w="5670" w:type="dxa"/>
            <w:shd w:val="clear" w:color="auto" w:fill="107082" w:themeFill="accent2"/>
            <w:vAlign w:val="center"/>
          </w:tcPr>
          <w:sdt>
            <w:sdtPr>
              <w:rPr>
                <w:noProof/>
                <w:sz w:val="52"/>
                <w:szCs w:val="28"/>
                <w:lang w:val="pt-BR"/>
              </w:rPr>
              <w:alias w:val="Subtítulo"/>
              <w:tag w:val=""/>
              <w:id w:val="1073854703"/>
              <w:placeholder>
                <w:docPart w:val="876D0951946541F8BA5E667035ED302B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/>
            </w:sdtPr>
            <w:sdtEndPr/>
            <w:sdtContent>
              <w:p w14:paraId="62EF797A" w14:textId="52B061BC" w:rsidR="0092125E" w:rsidRPr="00EB2AC1" w:rsidRDefault="00906234" w:rsidP="0092125E">
                <w:pPr>
                  <w:pStyle w:val="Subttulo"/>
                  <w:rPr>
                    <w:noProof/>
                    <w:lang w:val="pt-BR"/>
                  </w:rPr>
                </w:pPr>
                <w:r w:rsidRPr="00906234">
                  <w:rPr>
                    <w:noProof/>
                    <w:sz w:val="52"/>
                    <w:szCs w:val="28"/>
                    <w:lang w:val="pt-BR"/>
                  </w:rPr>
                  <w:t>AC 1</w:t>
                </w:r>
              </w:p>
            </w:sdtContent>
          </w:sdt>
        </w:tc>
        <w:tc>
          <w:tcPr>
            <w:tcW w:w="1655" w:type="dxa"/>
            <w:gridSpan w:val="2"/>
          </w:tcPr>
          <w:p w14:paraId="18142FBD" w14:textId="77777777" w:rsidR="0092125E" w:rsidRPr="00EB2AC1" w:rsidRDefault="0092125E" w:rsidP="001E1E58">
            <w:pPr>
              <w:rPr>
                <w:noProof/>
                <w:lang w:val="pt-BR"/>
              </w:rPr>
            </w:pPr>
          </w:p>
        </w:tc>
      </w:tr>
    </w:tbl>
    <w:p w14:paraId="7182AD33" w14:textId="77777777" w:rsidR="00066DE2" w:rsidRPr="00EB2AC1" w:rsidRDefault="001A5429" w:rsidP="0092125E">
      <w:pPr>
        <w:rPr>
          <w:noProof/>
          <w:lang w:val="pt-BR"/>
        </w:rPr>
      </w:pPr>
      <w:r w:rsidRPr="00EB2AC1">
        <w:rPr>
          <w:noProof/>
          <w:lang w:val="pt-BR" w:bidi="pt-BR"/>
        </w:rPr>
        <w:t xml:space="preserve"> </w:t>
      </w:r>
    </w:p>
    <w:p w14:paraId="3D3B79E9" w14:textId="77777777" w:rsidR="00066DE2" w:rsidRPr="00EB2AC1" w:rsidRDefault="00066DE2" w:rsidP="00066DE2">
      <w:pPr>
        <w:rPr>
          <w:noProof/>
          <w:lang w:val="pt-BR"/>
        </w:rPr>
        <w:sectPr w:rsidR="00066DE2" w:rsidRPr="00EB2AC1" w:rsidSect="001F5E9D">
          <w:headerReference w:type="default" r:id="rId11"/>
          <w:headerReference w:type="first" r:id="rId12"/>
          <w:footerReference w:type="first" r:id="rId13"/>
          <w:pgSz w:w="11906" w:h="16838" w:code="9"/>
          <w:pgMar w:top="6480" w:right="1440" w:bottom="720" w:left="1440" w:header="288" w:footer="288" w:gutter="0"/>
          <w:cols w:space="708"/>
          <w:docGrid w:linePitch="360"/>
        </w:sectPr>
      </w:pPr>
    </w:p>
    <w:p w14:paraId="6E867A72" w14:textId="77777777" w:rsidR="000A7626" w:rsidRPr="00EB2AC1" w:rsidRDefault="000A7626" w:rsidP="000A7626">
      <w:pPr>
        <w:rPr>
          <w:noProof/>
          <w:lang w:val="pt-BR"/>
        </w:rPr>
      </w:pPr>
    </w:p>
    <w:sdt>
      <w:sdtPr>
        <w:rPr>
          <w:rFonts w:asciiTheme="minorHAnsi" w:hAnsiTheme="minorHAnsi"/>
          <w:b w:val="0"/>
          <w:color w:val="595959" w:themeColor="text1" w:themeTint="A6"/>
          <w:sz w:val="24"/>
          <w:lang w:val="pt-BR"/>
        </w:rPr>
        <w:id w:val="1436637892"/>
        <w:docPartObj>
          <w:docPartGallery w:val="Table of Contents"/>
          <w:docPartUnique/>
        </w:docPartObj>
      </w:sdtPr>
      <w:sdtEndPr>
        <w:rPr>
          <w:lang w:val="pt-PT"/>
        </w:rPr>
      </w:sdtEndPr>
      <w:sdtContent>
        <w:p w14:paraId="5A8E649A" w14:textId="0CC98A72" w:rsidR="00DB5935" w:rsidRDefault="00DB5935">
          <w:pPr>
            <w:pStyle w:val="CabealhodoSumrio"/>
          </w:pPr>
          <w:r>
            <w:rPr>
              <w:lang w:val="pt-BR"/>
            </w:rPr>
            <w:t>Sumário</w:t>
          </w:r>
        </w:p>
        <w:p w14:paraId="23B63D71" w14:textId="7A65418B" w:rsidR="00DB5935" w:rsidRDefault="00DB5935">
          <w:pPr>
            <w:pStyle w:val="Sumrio1"/>
          </w:pPr>
          <w:r>
            <w:rPr>
              <w:b/>
              <w:bCs/>
            </w:rPr>
            <w:t>G</w:t>
          </w:r>
          <w:r w:rsidR="00BA6213">
            <w:rPr>
              <w:b/>
              <w:bCs/>
            </w:rPr>
            <w:t>eral</w:t>
          </w:r>
          <w:r>
            <w:ptab w:relativeTo="margin" w:alignment="right" w:leader="dot"/>
          </w:r>
          <w:r w:rsidR="003A0382">
            <w:rPr>
              <w:b/>
              <w:bCs/>
              <w:lang w:val="pt-BR"/>
            </w:rPr>
            <w:t>3</w:t>
          </w:r>
        </w:p>
        <w:p w14:paraId="215FD532" w14:textId="3E821F99" w:rsidR="00DB5935" w:rsidRDefault="00BA6213">
          <w:pPr>
            <w:pStyle w:val="Sumrio2"/>
            <w:ind w:left="216"/>
            <w:rPr>
              <w:lang w:val="pt-BR"/>
            </w:rPr>
          </w:pPr>
          <w:r>
            <w:t>1-Declaração do Escopo</w:t>
          </w:r>
          <w:r w:rsidR="00DB5935">
            <w:ptab w:relativeTo="margin" w:alignment="right" w:leader="dot"/>
          </w:r>
          <w:r w:rsidR="009B3AAD">
            <w:rPr>
              <w:lang w:val="pt-BR"/>
            </w:rPr>
            <w:t>3</w:t>
          </w:r>
        </w:p>
        <w:p w14:paraId="34229797" w14:textId="0A43DEF9" w:rsidR="009B3AAD" w:rsidRPr="009B3AAD" w:rsidRDefault="00BA6213" w:rsidP="009B3AAD">
          <w:pPr>
            <w:pStyle w:val="Sumrio2"/>
            <w:ind w:left="216"/>
            <w:rPr>
              <w:lang w:val="pt-BR"/>
            </w:rPr>
          </w:pPr>
          <w:r>
            <w:t>2-Integrantes do Projeto</w:t>
          </w:r>
          <w:r>
            <w:ptab w:relativeTo="margin" w:alignment="right" w:leader="dot"/>
          </w:r>
          <w:r w:rsidR="009B3AAD">
            <w:rPr>
              <w:lang w:val="pt-BR"/>
            </w:rPr>
            <w:t>4</w:t>
          </w:r>
        </w:p>
        <w:p w14:paraId="1256A381" w14:textId="36B4D3B6" w:rsidR="00BA6213" w:rsidRDefault="00BA6213" w:rsidP="00BA6213">
          <w:pPr>
            <w:pStyle w:val="Sumrio2"/>
            <w:ind w:left="216"/>
            <w:rPr>
              <w:lang w:val="pt-BR"/>
            </w:rPr>
          </w:pPr>
          <w:r>
            <w:t>3-Regras de Comunicação</w:t>
          </w:r>
          <w:r>
            <w:ptab w:relativeTo="margin" w:alignment="right" w:leader="dot"/>
          </w:r>
          <w:r w:rsidR="009B3AAD">
            <w:rPr>
              <w:lang w:val="pt-BR"/>
            </w:rPr>
            <w:t>5</w:t>
          </w:r>
        </w:p>
        <w:p w14:paraId="02A1DF13" w14:textId="4B8D344A" w:rsidR="00BA6213" w:rsidRDefault="00BA6213" w:rsidP="00BA6213">
          <w:pPr>
            <w:pStyle w:val="Sumrio2"/>
            <w:ind w:left="216"/>
          </w:pPr>
          <w:r>
            <w:t>4-Glossário</w:t>
          </w:r>
          <w:r>
            <w:ptab w:relativeTo="margin" w:alignment="right" w:leader="dot"/>
          </w:r>
          <w:r w:rsidR="009B3AAD">
            <w:rPr>
              <w:lang w:val="pt-BR"/>
            </w:rPr>
            <w:t>7</w:t>
          </w:r>
        </w:p>
        <w:p w14:paraId="20CB41D0" w14:textId="611DC7F3" w:rsidR="00BA6213" w:rsidRDefault="00BA6213" w:rsidP="00BA6213">
          <w:pPr>
            <w:pStyle w:val="Sumrio2"/>
            <w:ind w:left="216"/>
          </w:pPr>
          <w:r>
            <w:t>5-Referências</w:t>
          </w:r>
          <w:r>
            <w:ptab w:relativeTo="margin" w:alignment="right" w:leader="dot"/>
          </w:r>
          <w:r w:rsidR="009B3AAD">
            <w:rPr>
              <w:lang w:val="pt-BR"/>
            </w:rPr>
            <w:t>8</w:t>
          </w:r>
        </w:p>
        <w:p w14:paraId="30A89A03" w14:textId="76D31B18" w:rsidR="00BA6213" w:rsidRDefault="00BA6213" w:rsidP="00BA6213">
          <w:pPr>
            <w:pStyle w:val="Sumrio2"/>
            <w:ind w:left="216"/>
            <w:rPr>
              <w:lang w:val="pt-BR"/>
            </w:rPr>
          </w:pPr>
          <w:r>
            <w:t>6-Lista de Necessidade</w:t>
          </w:r>
          <w:r>
            <w:ptab w:relativeTo="margin" w:alignment="right" w:leader="dot"/>
          </w:r>
          <w:r w:rsidR="009B3AAD">
            <w:rPr>
              <w:lang w:val="pt-BR"/>
            </w:rPr>
            <w:t>15</w:t>
          </w:r>
        </w:p>
        <w:p w14:paraId="3A5326D1" w14:textId="77777777" w:rsidR="001237CB" w:rsidRDefault="001237CB" w:rsidP="00BA6213">
          <w:pPr>
            <w:pStyle w:val="Sumrio1"/>
            <w:rPr>
              <w:b/>
              <w:bCs/>
            </w:rPr>
          </w:pPr>
        </w:p>
        <w:p w14:paraId="4CC060D3" w14:textId="6DDC5FC6" w:rsidR="00BA6213" w:rsidRDefault="00BA6213" w:rsidP="00BA6213">
          <w:pPr>
            <w:pStyle w:val="Sumrio1"/>
          </w:pPr>
          <w:r>
            <w:rPr>
              <w:b/>
              <w:bCs/>
            </w:rPr>
            <w:t>Análise do Problema</w:t>
          </w:r>
          <w:r>
            <w:ptab w:relativeTo="margin" w:alignment="right" w:leader="dot"/>
          </w:r>
          <w:r>
            <w:rPr>
              <w:b/>
              <w:bCs/>
              <w:lang w:val="pt-BR"/>
            </w:rPr>
            <w:t>1</w:t>
          </w:r>
          <w:r w:rsidR="009B3AAD">
            <w:rPr>
              <w:b/>
              <w:bCs/>
              <w:lang w:val="pt-BR"/>
            </w:rPr>
            <w:t>6</w:t>
          </w:r>
        </w:p>
        <w:p w14:paraId="0B4F5666" w14:textId="0DC1E5FB" w:rsidR="00BA6213" w:rsidRDefault="00BA6213" w:rsidP="00BA6213">
          <w:pPr>
            <w:pStyle w:val="Sumrio2"/>
            <w:ind w:left="216"/>
            <w:rPr>
              <w:lang w:val="pt-BR"/>
            </w:rPr>
          </w:pPr>
          <w:r>
            <w:t>7-Declaração do Problema</w:t>
          </w:r>
          <w:r>
            <w:ptab w:relativeTo="margin" w:alignment="right" w:leader="dot"/>
          </w:r>
          <w:r w:rsidR="009B3AAD">
            <w:rPr>
              <w:lang w:val="pt-BR"/>
            </w:rPr>
            <w:t>16</w:t>
          </w:r>
        </w:p>
        <w:p w14:paraId="6681884B" w14:textId="5D58B355" w:rsidR="00BA6213" w:rsidRPr="00BA6213" w:rsidRDefault="00BA6213" w:rsidP="00BA6213">
          <w:pPr>
            <w:pStyle w:val="Sumrio2"/>
            <w:ind w:left="216"/>
            <w:rPr>
              <w:lang w:val="pt-BR"/>
            </w:rPr>
          </w:pPr>
          <w:r>
            <w:t>8-Análise das Causas Raízes</w:t>
          </w:r>
          <w:r>
            <w:ptab w:relativeTo="margin" w:alignment="right" w:leader="dot"/>
          </w:r>
          <w:r w:rsidR="009B3AAD">
            <w:rPr>
              <w:lang w:val="pt-BR"/>
            </w:rPr>
            <w:t>17</w:t>
          </w:r>
        </w:p>
        <w:p w14:paraId="479E85FB" w14:textId="33CF0021" w:rsidR="00BA6213" w:rsidRDefault="00BA6213" w:rsidP="00BA6213">
          <w:pPr>
            <w:pStyle w:val="Sumrio2"/>
            <w:ind w:left="216"/>
          </w:pPr>
          <w:r>
            <w:t>9-Usuários e Outros Stakeholders</w:t>
          </w:r>
          <w:r>
            <w:ptab w:relativeTo="margin" w:alignment="right" w:leader="dot"/>
          </w:r>
          <w:r w:rsidR="009B3AAD">
            <w:rPr>
              <w:lang w:val="pt-BR"/>
            </w:rPr>
            <w:t>18</w:t>
          </w:r>
        </w:p>
        <w:p w14:paraId="2786C122" w14:textId="59D3122F" w:rsidR="00BA6213" w:rsidRDefault="00BA6213" w:rsidP="00BA6213">
          <w:pPr>
            <w:pStyle w:val="Sumrio2"/>
            <w:ind w:left="216"/>
          </w:pPr>
          <w:r>
            <w:t>10-Fronteira Sistêmica</w:t>
          </w:r>
          <w:r>
            <w:ptab w:relativeTo="margin" w:alignment="right" w:leader="dot"/>
          </w:r>
          <w:r w:rsidR="009B3AAD">
            <w:rPr>
              <w:lang w:val="pt-BR"/>
            </w:rPr>
            <w:t>19</w:t>
          </w:r>
        </w:p>
        <w:p w14:paraId="77ABEBBF" w14:textId="4D09E6DC" w:rsidR="00BA6213" w:rsidRDefault="00BA6213" w:rsidP="00BA6213">
          <w:pPr>
            <w:pStyle w:val="Sumrio2"/>
            <w:ind w:left="216"/>
          </w:pPr>
          <w:r>
            <w:t>11-Lista de Restrições</w:t>
          </w:r>
          <w:r>
            <w:ptab w:relativeTo="margin" w:alignment="right" w:leader="dot"/>
          </w:r>
          <w:r w:rsidR="009B3AAD">
            <w:rPr>
              <w:lang w:val="pt-BR"/>
            </w:rPr>
            <w:t>20</w:t>
          </w:r>
        </w:p>
        <w:p w14:paraId="0EC6BEB5" w14:textId="77777777" w:rsidR="001237CB" w:rsidRDefault="001237CB">
          <w:pPr>
            <w:pStyle w:val="Sumrio1"/>
            <w:rPr>
              <w:b/>
              <w:bCs/>
            </w:rPr>
          </w:pPr>
        </w:p>
        <w:p w14:paraId="518260C4" w14:textId="2304EB61" w:rsidR="00DB5935" w:rsidRDefault="00BA6213">
          <w:pPr>
            <w:pStyle w:val="Sumrio1"/>
          </w:pPr>
          <w:r>
            <w:rPr>
              <w:b/>
              <w:bCs/>
            </w:rPr>
            <w:t>Workshop de Características</w:t>
          </w:r>
          <w:r w:rsidR="00DB5935">
            <w:ptab w:relativeTo="margin" w:alignment="right" w:leader="dot"/>
          </w:r>
          <w:r w:rsidR="003A0382">
            <w:rPr>
              <w:b/>
              <w:bCs/>
              <w:lang w:val="pt-BR"/>
            </w:rPr>
            <w:t>21</w:t>
          </w:r>
        </w:p>
        <w:p w14:paraId="115E5C88" w14:textId="77777777" w:rsidR="0064045F" w:rsidRDefault="00BA6213">
          <w:pPr>
            <w:pStyle w:val="Sumrio2"/>
            <w:ind w:left="216"/>
          </w:pPr>
          <w:r>
            <w:t>12-Lista de Características</w:t>
          </w:r>
        </w:p>
        <w:p w14:paraId="11C7178C" w14:textId="73678145" w:rsidR="00DB5935" w:rsidRDefault="0064045F" w:rsidP="001237CB">
          <w:pPr>
            <w:pStyle w:val="Sumrio2"/>
            <w:ind w:left="720"/>
            <w:rPr>
              <w:lang w:val="pt-BR"/>
            </w:rPr>
          </w:pPr>
          <w:r>
            <w:t>Descrição de cada Característica</w:t>
          </w:r>
          <w:r w:rsidR="00DB5935">
            <w:ptab w:relativeTo="margin" w:alignment="right" w:leader="dot"/>
          </w:r>
          <w:r w:rsidR="001237CB">
            <w:t>21</w:t>
          </w:r>
        </w:p>
        <w:p w14:paraId="65669C98" w14:textId="3F749BE3" w:rsidR="0064045F" w:rsidRDefault="0064045F" w:rsidP="0064045F">
          <w:pPr>
            <w:pStyle w:val="Sumrio2"/>
            <w:ind w:left="216"/>
          </w:pPr>
          <w:r>
            <w:t>13-Lista de Característica</w:t>
          </w:r>
        </w:p>
        <w:p w14:paraId="0D70E105" w14:textId="7E74A63B" w:rsidR="0064045F" w:rsidRDefault="0064045F" w:rsidP="001237CB">
          <w:pPr>
            <w:pStyle w:val="Sumrio2"/>
            <w:ind w:left="720"/>
          </w:pPr>
          <w:r>
            <w:t xml:space="preserve">Priorizada x Esforço x Risco x Baseline </w:t>
          </w:r>
          <w:r>
            <w:ptab w:relativeTo="margin" w:alignment="right" w:leader="dot"/>
          </w:r>
          <w:r>
            <w:rPr>
              <w:lang w:val="pt-BR"/>
            </w:rPr>
            <w:t>2</w:t>
          </w:r>
          <w:r w:rsidR="001237CB">
            <w:rPr>
              <w:lang w:val="pt-BR"/>
            </w:rPr>
            <w:t>5</w:t>
          </w:r>
        </w:p>
        <w:p w14:paraId="72E49438" w14:textId="77777777" w:rsidR="0064045F" w:rsidRDefault="0064045F" w:rsidP="0064045F">
          <w:pPr>
            <w:pStyle w:val="Sumrio2"/>
            <w:ind w:left="216"/>
          </w:pPr>
          <w:r>
            <w:t>14-Matriz de Rastreabilidade</w:t>
          </w:r>
        </w:p>
        <w:p w14:paraId="1DDF0F42" w14:textId="1FEDBCE7" w:rsidR="00DB5935" w:rsidRDefault="0064045F" w:rsidP="001237CB">
          <w:pPr>
            <w:pStyle w:val="Sumrio2"/>
            <w:ind w:left="720"/>
          </w:pPr>
          <w:r>
            <w:t>Necessidades x Características</w:t>
          </w:r>
          <w:r>
            <w:ptab w:relativeTo="margin" w:alignment="right" w:leader="dot"/>
          </w:r>
          <w:r>
            <w:rPr>
              <w:lang w:val="pt-BR"/>
            </w:rPr>
            <w:t>2</w:t>
          </w:r>
          <w:r w:rsidR="001237CB">
            <w:rPr>
              <w:lang w:val="pt-BR"/>
            </w:rPr>
            <w:t>7</w:t>
          </w:r>
        </w:p>
      </w:sdtContent>
    </w:sdt>
    <w:p w14:paraId="0ADAC4B0" w14:textId="19AB11BD" w:rsidR="006750B6" w:rsidRDefault="006750B6" w:rsidP="00DB5935">
      <w:pPr>
        <w:rPr>
          <w:noProof/>
          <w:lang w:val="pt-BR"/>
        </w:rPr>
      </w:pPr>
    </w:p>
    <w:p w14:paraId="086D8CA2" w14:textId="77777777" w:rsidR="006750B6" w:rsidRDefault="006750B6" w:rsidP="000A7626">
      <w:pPr>
        <w:rPr>
          <w:noProof/>
          <w:lang w:val="pt-BR"/>
        </w:rPr>
      </w:pPr>
    </w:p>
    <w:p w14:paraId="38144872" w14:textId="05B83FA0" w:rsidR="006750B6" w:rsidRPr="00EB2AC1" w:rsidRDefault="006750B6" w:rsidP="000A7626">
      <w:pPr>
        <w:rPr>
          <w:noProof/>
          <w:lang w:val="pt-BR"/>
        </w:rPr>
        <w:sectPr w:rsidR="006750B6" w:rsidRPr="00EB2AC1" w:rsidSect="001F5E9D">
          <w:footerReference w:type="first" r:id="rId14"/>
          <w:pgSz w:w="11906" w:h="16838" w:code="9"/>
          <w:pgMar w:top="2160" w:right="1080" w:bottom="720" w:left="6120" w:header="432" w:footer="432" w:gutter="0"/>
          <w:pgNumType w:fmt="lowerRoman"/>
          <w:cols w:space="708"/>
          <w:titlePg/>
          <w:docGrid w:linePitch="360"/>
        </w:sectPr>
      </w:pPr>
    </w:p>
    <w:p w14:paraId="55A0FDE9" w14:textId="7A7E6C37" w:rsidR="00DE3B7A" w:rsidRPr="00C645D1" w:rsidRDefault="00DE3B7A" w:rsidP="00827D85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  <w:r w:rsidRPr="00C645D1"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  <w:lastRenderedPageBreak/>
        <w:t>GERAL</w:t>
      </w:r>
    </w:p>
    <w:p w14:paraId="6C3A0C46" w14:textId="6A8AF10C" w:rsidR="00DE3B7A" w:rsidRPr="00DE3B7A" w:rsidRDefault="00DE3B7A" w:rsidP="00BE4E11">
      <w:pPr>
        <w:pStyle w:val="PargrafodaLista"/>
        <w:numPr>
          <w:ilvl w:val="0"/>
          <w:numId w:val="8"/>
        </w:numPr>
        <w:spacing w:line="360" w:lineRule="auto"/>
        <w:rPr>
          <w:b/>
          <w:bCs/>
          <w:noProof/>
          <w:sz w:val="32"/>
          <w:szCs w:val="32"/>
          <w:lang w:val="pt-BR"/>
        </w:rPr>
      </w:pPr>
      <w:r w:rsidRPr="00DE3B7A">
        <w:rPr>
          <w:b/>
          <w:bCs/>
          <w:noProof/>
          <w:sz w:val="32"/>
          <w:szCs w:val="32"/>
          <w:lang w:val="pt-BR"/>
        </w:rPr>
        <w:t>Declaração do Escopo</w:t>
      </w:r>
    </w:p>
    <w:p w14:paraId="290E3103" w14:textId="77777777" w:rsidR="00DE3B7A" w:rsidRPr="00EB2AC1" w:rsidRDefault="00DE3B7A" w:rsidP="00827D85">
      <w:pPr>
        <w:rPr>
          <w:noProof/>
          <w:lang w:val="pt-BR"/>
        </w:rPr>
      </w:pPr>
    </w:p>
    <w:p w14:paraId="493B14CA" w14:textId="77777777" w:rsidR="00DE3B7A" w:rsidRDefault="00DE3B7A" w:rsidP="00DE3B7A">
      <w:pPr>
        <w:pStyle w:val="Numerada"/>
        <w:numPr>
          <w:ilvl w:val="0"/>
          <w:numId w:val="0"/>
        </w:numPr>
        <w:ind w:left="360"/>
      </w:pPr>
      <w:r w:rsidRPr="00BF50D5">
        <w:t>O projeto visa um</w:t>
      </w:r>
      <w:r>
        <w:t>a solução através de software o</w:t>
      </w:r>
      <w:r w:rsidRPr="00BF50D5">
        <w:t xml:space="preserve"> controle de acesso e integração com sistema de monitoramento com reconhecimento facial, uma vez implementado o sistema os moradores ficam responsáveis por liberar acesso pessoal ou de terceiro ao condomínio por meio de aplicativo Mobile com leitura por QRcode liberando automaticamente o acesso ao condomínio e suas dependencias e acesso ao</w:t>
      </w:r>
      <w:r>
        <w:t>s</w:t>
      </w:r>
      <w:r w:rsidRPr="00BF50D5">
        <w:t xml:space="preserve"> elevadores.</w:t>
      </w:r>
      <w:r w:rsidRPr="00BF50D5">
        <w:rPr>
          <w:color w:val="auto"/>
        </w:rPr>
        <w:t xml:space="preserve">  </w:t>
      </w:r>
    </w:p>
    <w:p w14:paraId="7A99659E" w14:textId="77777777" w:rsidR="00DE3B7A" w:rsidRPr="00EB2AC1" w:rsidRDefault="00AE53A8" w:rsidP="00DE3B7A">
      <w:pPr>
        <w:pStyle w:val="Commarcadores"/>
        <w:ind w:left="720" w:hanging="360"/>
        <w:rPr>
          <w:rStyle w:val="Forte"/>
          <w:noProof/>
          <w:lang w:val="pt-BR"/>
        </w:rPr>
      </w:pPr>
      <w:sdt>
        <w:sdtPr>
          <w:rPr>
            <w:rStyle w:val="Negrito"/>
            <w:noProof/>
            <w:lang w:val="pt-BR"/>
          </w:rPr>
          <w:id w:val="-1250499627"/>
          <w:placeholder>
            <w:docPart w:val="9C626EE7B05947939EC2F5A53B9564FF"/>
          </w:placeholder>
          <w:temporary/>
          <w:showingPlcHdr/>
          <w15:appearance w15:val="hidden"/>
        </w:sdtPr>
        <w:sdtEndPr>
          <w:rPr>
            <w:rStyle w:val="Negrito"/>
          </w:rPr>
        </w:sdtEndPr>
        <w:sdtContent>
          <w:r w:rsidR="00DE3B7A" w:rsidRPr="00EB2AC1">
            <w:rPr>
              <w:rStyle w:val="Negrito"/>
              <w:noProof/>
              <w:lang w:val="pt-BR" w:bidi="pt-BR"/>
            </w:rPr>
            <w:t>Oportunidade:</w:t>
          </w:r>
        </w:sdtContent>
      </w:sdt>
      <w:r w:rsidR="00DE3B7A" w:rsidRPr="00EB2AC1">
        <w:rPr>
          <w:rStyle w:val="Forte"/>
          <w:noProof/>
          <w:lang w:val="pt-BR" w:bidi="pt-BR"/>
        </w:rPr>
        <w:t xml:space="preserve"> </w:t>
      </w:r>
      <w:r w:rsidR="00DE3B7A">
        <w:rPr>
          <w:noProof/>
          <w:lang w:val="pt-BR"/>
        </w:rPr>
        <w:t xml:space="preserve"> Liberação de acesso, maior </w:t>
      </w:r>
      <w:r w:rsidR="00DE3B7A">
        <w:t>segurança</w:t>
      </w:r>
      <w:r w:rsidR="00DE3B7A">
        <w:rPr>
          <w:noProof/>
          <w:lang w:val="pt-BR"/>
        </w:rPr>
        <w:t xml:space="preserve"> com biometria facial as </w:t>
      </w:r>
      <w:r w:rsidR="00DE3B7A">
        <w:t>dependências</w:t>
      </w:r>
      <w:r w:rsidR="00DE3B7A">
        <w:rPr>
          <w:noProof/>
          <w:lang w:val="pt-BR"/>
        </w:rPr>
        <w:t xml:space="preserve"> e </w:t>
      </w:r>
      <w:r w:rsidR="00DE3B7A">
        <w:t>áreas</w:t>
      </w:r>
      <w:r w:rsidR="00DE3B7A">
        <w:rPr>
          <w:noProof/>
          <w:lang w:val="pt-BR"/>
        </w:rPr>
        <w:t xml:space="preserve"> comuns do condomínio, todas funcionalidades na palma da mão por meio do smartphone.</w:t>
      </w:r>
    </w:p>
    <w:p w14:paraId="69DC4F3D" w14:textId="77777777" w:rsidR="00DE3B7A" w:rsidRPr="00EB2AC1" w:rsidRDefault="00AE53A8" w:rsidP="00DE3B7A">
      <w:pPr>
        <w:pStyle w:val="Commarcadores"/>
        <w:ind w:left="720" w:hanging="360"/>
        <w:rPr>
          <w:rStyle w:val="Forte"/>
          <w:noProof/>
          <w:lang w:val="pt-BR"/>
        </w:rPr>
      </w:pPr>
      <w:sdt>
        <w:sdtPr>
          <w:rPr>
            <w:rStyle w:val="Negrito"/>
            <w:noProof/>
            <w:lang w:val="pt-BR"/>
          </w:rPr>
          <w:id w:val="-1653444154"/>
          <w:placeholder>
            <w:docPart w:val="A31D06211BF24FF6BFA4C439D8D8B6A9"/>
          </w:placeholder>
          <w:temporary/>
          <w:showingPlcHdr/>
          <w15:appearance w15:val="hidden"/>
        </w:sdtPr>
        <w:sdtEndPr>
          <w:rPr>
            <w:rStyle w:val="Negrito"/>
          </w:rPr>
        </w:sdtEndPr>
        <w:sdtContent>
          <w:r w:rsidR="00DE3B7A" w:rsidRPr="00EB2AC1">
            <w:rPr>
              <w:rStyle w:val="Negrito"/>
              <w:noProof/>
              <w:lang w:val="pt-BR" w:bidi="pt-BR"/>
            </w:rPr>
            <w:t>Missão:</w:t>
          </w:r>
        </w:sdtContent>
      </w:sdt>
      <w:r w:rsidR="00DE3B7A" w:rsidRPr="00EB2AC1">
        <w:rPr>
          <w:rStyle w:val="Negrito"/>
          <w:noProof/>
          <w:lang w:val="pt-BR" w:bidi="pt-BR"/>
        </w:rPr>
        <w:t xml:space="preserve"> </w:t>
      </w:r>
      <w:r w:rsidR="00DE3B7A">
        <w:rPr>
          <w:noProof/>
          <w:lang w:val="pt-BR"/>
        </w:rPr>
        <w:t xml:space="preserve"> </w:t>
      </w:r>
      <w:r w:rsidR="00DE3B7A">
        <w:t>Agilizar e deixar mais seguro a vida em um condomínio através de automatização de tarefas repetitivas acabando com gargalos nas portarias, deixando mais seguro as áreas comuns por meio de reconhecimento facial e acessos por QRCODE nas portarias e acesso aos elevadores e dependências do condomínio.</w:t>
      </w:r>
    </w:p>
    <w:p w14:paraId="43D8C647" w14:textId="77777777" w:rsidR="00DE3B7A" w:rsidRPr="00EC7F02" w:rsidRDefault="00AE53A8" w:rsidP="00DE3B7A">
      <w:pPr>
        <w:pStyle w:val="Commarcadores"/>
        <w:ind w:left="720" w:hanging="360"/>
        <w:rPr>
          <w:noProof/>
          <w:lang w:val="pt-BR"/>
        </w:rPr>
      </w:pPr>
      <w:sdt>
        <w:sdtPr>
          <w:rPr>
            <w:rStyle w:val="Negrito"/>
            <w:noProof/>
            <w:lang w:val="pt-BR"/>
          </w:rPr>
          <w:id w:val="-291824174"/>
          <w:placeholder>
            <w:docPart w:val="DF95ECC525574572951F02893B2E2D11"/>
          </w:placeholder>
          <w:temporary/>
          <w:showingPlcHdr/>
          <w15:appearance w15:val="hidden"/>
        </w:sdtPr>
        <w:sdtEndPr>
          <w:rPr>
            <w:rStyle w:val="Negrito"/>
          </w:rPr>
        </w:sdtEndPr>
        <w:sdtContent>
          <w:r w:rsidR="00DE3B7A" w:rsidRPr="00EC7F02">
            <w:rPr>
              <w:rStyle w:val="Negrito"/>
              <w:noProof/>
              <w:lang w:val="pt-BR" w:bidi="pt-BR"/>
            </w:rPr>
            <w:t>Solução:</w:t>
          </w:r>
        </w:sdtContent>
      </w:sdt>
      <w:r w:rsidR="00DE3B7A" w:rsidRPr="00EC7F02">
        <w:rPr>
          <w:noProof/>
          <w:lang w:val="pt-BR" w:bidi="pt-BR"/>
        </w:rPr>
        <w:t xml:space="preserve"> </w:t>
      </w:r>
      <w:r w:rsidR="00DE3B7A">
        <w:rPr>
          <w:noProof/>
          <w:lang w:val="pt-BR"/>
        </w:rPr>
        <w:t>O sistema automati</w:t>
      </w:r>
      <w:r w:rsidR="00DE3B7A" w:rsidRPr="00EC7F02">
        <w:rPr>
          <w:noProof/>
          <w:lang w:val="pt-BR"/>
        </w:rPr>
        <w:t>za, agiliza e torm</w:t>
      </w:r>
      <w:r w:rsidR="00DE3B7A">
        <w:rPr>
          <w:noProof/>
          <w:lang w:val="pt-BR"/>
        </w:rPr>
        <w:t xml:space="preserve">ar mais seguro a vida dos moradores eliminando tarefas repetitivas, eliminando filas e aglomerações na portaria, com o reconhecimento facial e autenticação de QRcode ao acessar o </w:t>
      </w:r>
      <w:r w:rsidR="00DE3B7A" w:rsidRPr="00BF50D5">
        <w:t>condomínio</w:t>
      </w:r>
      <w:r w:rsidR="00DE3B7A">
        <w:rPr>
          <w:noProof/>
          <w:lang w:val="pt-BR"/>
        </w:rPr>
        <w:t xml:space="preserve"> e suas </w:t>
      </w:r>
      <w:r w:rsidR="00DE3B7A">
        <w:t>dependências</w:t>
      </w:r>
      <w:r w:rsidR="00DE3B7A">
        <w:rPr>
          <w:noProof/>
          <w:lang w:val="pt-BR"/>
        </w:rPr>
        <w:t>.</w:t>
      </w:r>
    </w:p>
    <w:p w14:paraId="6E3B79F1" w14:textId="77777777" w:rsidR="00DE3B7A" w:rsidRDefault="00DE3B7A" w:rsidP="00DE3B7A">
      <w:pPr>
        <w:pStyle w:val="Commarcadores"/>
        <w:ind w:left="720" w:hanging="360"/>
        <w:rPr>
          <w:noProof/>
          <w:lang w:val="pt-BR"/>
        </w:rPr>
      </w:pPr>
      <w:r w:rsidRPr="00864B28">
        <w:rPr>
          <w:rStyle w:val="Negrito"/>
          <w:noProof/>
          <w:lang w:val="pt-BR"/>
        </w:rPr>
        <w:t>Onde se aplica:</w:t>
      </w:r>
      <w:r>
        <w:rPr>
          <w:rStyle w:val="Negrito"/>
          <w:noProof/>
          <w:lang w:val="pt-BR"/>
        </w:rPr>
        <w:t xml:space="preserve">  </w:t>
      </w:r>
      <w:r w:rsidRPr="00BF50D5">
        <w:rPr>
          <w:rStyle w:val="Negrito"/>
          <w:b w:val="0"/>
          <w:noProof/>
          <w:lang w:val="pt-BR"/>
        </w:rPr>
        <w:t xml:space="preserve">área de lazer, </w:t>
      </w:r>
      <w:r>
        <w:t>academia</w:t>
      </w:r>
      <w:r w:rsidRPr="00BF50D5">
        <w:rPr>
          <w:rStyle w:val="Negrito"/>
          <w:b w:val="0"/>
          <w:noProof/>
          <w:lang w:val="pt-BR"/>
        </w:rPr>
        <w:t>, salão de festas, elevadores e outros</w:t>
      </w:r>
      <w:r w:rsidRPr="00864B28">
        <w:rPr>
          <w:noProof/>
          <w:lang w:val="pt-BR" w:bidi="pt-BR"/>
        </w:rPr>
        <w:t xml:space="preserve"> </w:t>
      </w:r>
    </w:p>
    <w:p w14:paraId="7AC1FED2" w14:textId="77777777" w:rsidR="00DE3B7A" w:rsidRPr="00864B28" w:rsidRDefault="00DE3B7A" w:rsidP="00DE3B7A">
      <w:pPr>
        <w:pStyle w:val="Commarcadores"/>
        <w:ind w:left="720" w:hanging="360"/>
        <w:rPr>
          <w:noProof/>
          <w:lang w:val="pt-BR"/>
        </w:rPr>
      </w:pPr>
      <w:r>
        <w:rPr>
          <w:rStyle w:val="Negrito"/>
          <w:noProof/>
          <w:lang w:val="pt-BR"/>
        </w:rPr>
        <w:t>Vantagens:</w:t>
      </w:r>
      <w:r w:rsidRPr="00864B28">
        <w:rPr>
          <w:rStyle w:val="Negrito"/>
          <w:noProof/>
          <w:lang w:val="pt-BR" w:bidi="pt-BR"/>
        </w:rPr>
        <w:t xml:space="preserve"> </w:t>
      </w:r>
      <w:r>
        <w:rPr>
          <w:noProof/>
          <w:lang w:val="pt-BR"/>
        </w:rPr>
        <w:t xml:space="preserve">Visitantes tem restrição de acesso apenas a unidade do morador e salão de festa conforme, restrição de acesso a crianças em áreas comuns conforme configurado no sistema, restrição de moradores outras torres que não seja de sua unidade.  </w:t>
      </w:r>
    </w:p>
    <w:p w14:paraId="47209A0C" w14:textId="029C92EA" w:rsidR="00B37B3B" w:rsidRDefault="00B37B3B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4BBCCABD" w14:textId="24BA8330" w:rsidR="00827D85" w:rsidRDefault="00827D85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2247A0B5" w14:textId="30ECF22F" w:rsidR="00827D85" w:rsidRDefault="00827D85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0D13B1EB" w14:textId="479D4ABB" w:rsidR="00827D85" w:rsidRDefault="00827D85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7848B0E9" w14:textId="17B7D7B4" w:rsidR="00827D85" w:rsidRDefault="00827D85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02DACE04" w14:textId="1F1E16B8" w:rsidR="00827D85" w:rsidRDefault="00827D85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605A4B37" w14:textId="03045A92" w:rsidR="00827D85" w:rsidRDefault="00827D85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5913417E" w14:textId="52C4704B" w:rsidR="00827D85" w:rsidRDefault="00827D85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123042C0" w14:textId="570E183E" w:rsidR="00827D85" w:rsidRPr="00C645D1" w:rsidRDefault="00827D85" w:rsidP="00827D85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  <w:r w:rsidRPr="00C645D1"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  <w:lastRenderedPageBreak/>
        <w:t>GERAL</w:t>
      </w:r>
    </w:p>
    <w:p w14:paraId="0F489B2D" w14:textId="14581527" w:rsidR="00827D85" w:rsidRPr="00DE3B7A" w:rsidRDefault="00827D85" w:rsidP="00BE4E11">
      <w:pPr>
        <w:pStyle w:val="PargrafodaLista"/>
        <w:numPr>
          <w:ilvl w:val="0"/>
          <w:numId w:val="8"/>
        </w:numPr>
        <w:spacing w:line="360" w:lineRule="auto"/>
        <w:rPr>
          <w:b/>
          <w:bCs/>
          <w:noProof/>
          <w:sz w:val="32"/>
          <w:szCs w:val="32"/>
          <w:lang w:val="pt-BR"/>
        </w:rPr>
      </w:pPr>
      <w:r w:rsidRPr="00827D85">
        <w:rPr>
          <w:b/>
          <w:bCs/>
          <w:noProof/>
          <w:sz w:val="32"/>
          <w:szCs w:val="32"/>
          <w:lang w:val="pt-BR"/>
        </w:rPr>
        <w:t>Integrantes do Projeto</w:t>
      </w:r>
    </w:p>
    <w:p w14:paraId="06E4CA81" w14:textId="77777777" w:rsidR="00827D85" w:rsidRDefault="00827D85" w:rsidP="00827D85">
      <w:pPr>
        <w:pStyle w:val="Numerada"/>
        <w:numPr>
          <w:ilvl w:val="0"/>
          <w:numId w:val="0"/>
        </w:numPr>
        <w:ind w:left="360"/>
        <w:rPr>
          <w:u w:val="single"/>
        </w:rPr>
      </w:pPr>
    </w:p>
    <w:p w14:paraId="0BE32542" w14:textId="7B40FADC" w:rsidR="00827D85" w:rsidRDefault="00827D85" w:rsidP="00827D85">
      <w:pPr>
        <w:pStyle w:val="Numerada"/>
        <w:numPr>
          <w:ilvl w:val="0"/>
          <w:numId w:val="0"/>
        </w:numPr>
        <w:ind w:left="360"/>
        <w:rPr>
          <w:u w:val="single"/>
        </w:rPr>
      </w:pPr>
      <w:r w:rsidRPr="00827D85">
        <w:rPr>
          <w:u w:val="single"/>
        </w:rPr>
        <w:t>Projeto de Automação Residencial</w:t>
      </w:r>
    </w:p>
    <w:p w14:paraId="02A318FE" w14:textId="77777777" w:rsidR="007B099A" w:rsidRDefault="007B099A" w:rsidP="00827D85">
      <w:pPr>
        <w:pStyle w:val="Numerada"/>
        <w:numPr>
          <w:ilvl w:val="0"/>
          <w:numId w:val="0"/>
        </w:numPr>
        <w:ind w:left="360"/>
      </w:pPr>
    </w:p>
    <w:p w14:paraId="6A311510" w14:textId="713468BD" w:rsidR="00827D85" w:rsidRDefault="007B099A" w:rsidP="00827D85">
      <w:pPr>
        <w:pStyle w:val="Numerada"/>
        <w:numPr>
          <w:ilvl w:val="0"/>
          <w:numId w:val="0"/>
        </w:numPr>
        <w:ind w:left="360"/>
      </w:pPr>
      <w:r>
        <w:t>Equipe de desenvolvimento</w:t>
      </w:r>
    </w:p>
    <w:p w14:paraId="6D7F970D" w14:textId="1DB644FB" w:rsidR="007B099A" w:rsidRDefault="007B099A" w:rsidP="00BE4E11">
      <w:pPr>
        <w:pStyle w:val="Numerada"/>
        <w:numPr>
          <w:ilvl w:val="0"/>
          <w:numId w:val="9"/>
        </w:numPr>
      </w:pPr>
      <w:r>
        <w:t>Antonio de Jesus Matos</w:t>
      </w:r>
      <w:r w:rsidR="006C4F3C">
        <w:t xml:space="preserve"> </w:t>
      </w:r>
      <w:r w:rsidR="006C4F3C">
        <w:rPr>
          <w:color w:val="152F34" w:themeColor="background2" w:themeShade="40"/>
        </w:rPr>
        <w:t xml:space="preserve">- </w:t>
      </w:r>
      <w:r w:rsidR="00855335">
        <w:rPr>
          <w:color w:val="152F34" w:themeColor="background2" w:themeShade="40"/>
        </w:rPr>
        <w:tab/>
      </w:r>
      <w:r w:rsidR="006C4F3C" w:rsidRPr="003C16F3">
        <w:rPr>
          <w:color w:val="152F34" w:themeColor="background2" w:themeShade="40"/>
        </w:rPr>
        <w:t>RA: 1901914</w:t>
      </w:r>
    </w:p>
    <w:p w14:paraId="54250A36" w14:textId="7CD3373A" w:rsidR="007B099A" w:rsidRDefault="007B099A" w:rsidP="00BE4E11">
      <w:pPr>
        <w:pStyle w:val="Numerada"/>
        <w:numPr>
          <w:ilvl w:val="0"/>
          <w:numId w:val="9"/>
        </w:numPr>
      </w:pPr>
      <w:r>
        <w:t>Bruno C. Rosado</w:t>
      </w:r>
      <w:r w:rsidR="006C4F3C">
        <w:t xml:space="preserve"> </w:t>
      </w:r>
      <w:r w:rsidR="006C4F3C" w:rsidRPr="003C16F3">
        <w:rPr>
          <w:color w:val="152F34" w:themeColor="background2" w:themeShade="40"/>
        </w:rPr>
        <w:t xml:space="preserve">- </w:t>
      </w:r>
      <w:r w:rsidR="00855335">
        <w:rPr>
          <w:color w:val="152F34" w:themeColor="background2" w:themeShade="40"/>
        </w:rPr>
        <w:tab/>
      </w:r>
      <w:r w:rsidR="00855335">
        <w:rPr>
          <w:color w:val="152F34" w:themeColor="background2" w:themeShade="40"/>
        </w:rPr>
        <w:tab/>
      </w:r>
      <w:r w:rsidR="006C4F3C" w:rsidRPr="003C16F3">
        <w:rPr>
          <w:color w:val="152F34" w:themeColor="background2" w:themeShade="40"/>
        </w:rPr>
        <w:t>RA: 1902158</w:t>
      </w:r>
    </w:p>
    <w:p w14:paraId="38CDE235" w14:textId="7FF081AC" w:rsidR="007B099A" w:rsidRDefault="007B099A" w:rsidP="00BE4E11">
      <w:pPr>
        <w:pStyle w:val="Numerada"/>
        <w:numPr>
          <w:ilvl w:val="0"/>
          <w:numId w:val="9"/>
        </w:numPr>
      </w:pPr>
      <w:r>
        <w:t>Izaias N. Souza</w:t>
      </w:r>
      <w:r w:rsidR="006C4F3C">
        <w:tab/>
        <w:t xml:space="preserve">- </w:t>
      </w:r>
      <w:r w:rsidR="00855335">
        <w:tab/>
      </w:r>
      <w:r w:rsidR="00855335">
        <w:tab/>
      </w:r>
      <w:r w:rsidR="006C4F3C" w:rsidRPr="003C16F3">
        <w:rPr>
          <w:color w:val="152F34" w:themeColor="background2" w:themeShade="40"/>
        </w:rPr>
        <w:t>RA: 1902195</w:t>
      </w:r>
    </w:p>
    <w:p w14:paraId="591D47E8" w14:textId="32621FF4" w:rsidR="007B099A" w:rsidRDefault="007B099A" w:rsidP="00BE4E11">
      <w:pPr>
        <w:pStyle w:val="Numerada"/>
        <w:numPr>
          <w:ilvl w:val="0"/>
          <w:numId w:val="9"/>
        </w:numPr>
      </w:pPr>
      <w:r>
        <w:t>Lucas Eduardo N. Silva</w:t>
      </w:r>
      <w:r w:rsidR="006C4F3C">
        <w:tab/>
        <w:t xml:space="preserve"> - </w:t>
      </w:r>
      <w:r w:rsidR="00855335">
        <w:tab/>
      </w:r>
      <w:r w:rsidR="006C4F3C" w:rsidRPr="003C16F3">
        <w:rPr>
          <w:color w:val="152F34" w:themeColor="background2" w:themeShade="40"/>
        </w:rPr>
        <w:t>RA: 1902147</w:t>
      </w:r>
    </w:p>
    <w:p w14:paraId="69F10545" w14:textId="5B5153F5" w:rsidR="007B099A" w:rsidRDefault="007B099A" w:rsidP="00BE4E11">
      <w:pPr>
        <w:pStyle w:val="Numerada"/>
        <w:numPr>
          <w:ilvl w:val="0"/>
          <w:numId w:val="9"/>
        </w:numPr>
      </w:pPr>
      <w:r>
        <w:t>Nathalia Furigo</w:t>
      </w:r>
      <w:r w:rsidR="006C4F3C">
        <w:tab/>
        <w:t xml:space="preserve">- </w:t>
      </w:r>
      <w:r w:rsidR="00855335">
        <w:tab/>
      </w:r>
      <w:r w:rsidR="00855335">
        <w:tab/>
      </w:r>
      <w:r w:rsidR="006C4F3C" w:rsidRPr="003C16F3">
        <w:rPr>
          <w:color w:val="152F34" w:themeColor="background2" w:themeShade="40"/>
        </w:rPr>
        <w:t>RA: 1900951</w:t>
      </w:r>
    </w:p>
    <w:p w14:paraId="69C235DE" w14:textId="77777777" w:rsidR="007B099A" w:rsidRDefault="007B099A" w:rsidP="007B099A">
      <w:pPr>
        <w:pStyle w:val="Numerada"/>
        <w:numPr>
          <w:ilvl w:val="0"/>
          <w:numId w:val="0"/>
        </w:numPr>
        <w:ind w:left="1080"/>
      </w:pPr>
    </w:p>
    <w:p w14:paraId="04AF2808" w14:textId="517F4831" w:rsidR="007B099A" w:rsidRPr="007B099A" w:rsidRDefault="00827D85" w:rsidP="00827D85">
      <w:pPr>
        <w:pStyle w:val="Numerada"/>
        <w:numPr>
          <w:ilvl w:val="0"/>
          <w:numId w:val="0"/>
        </w:numPr>
        <w:ind w:left="360"/>
        <w:rPr>
          <w:u w:val="single"/>
        </w:rPr>
      </w:pPr>
      <w:r w:rsidRPr="00BF50D5">
        <w:t xml:space="preserve"> </w:t>
      </w:r>
      <w:r w:rsidR="007B099A" w:rsidRPr="007B099A">
        <w:rPr>
          <w:u w:val="single"/>
        </w:rPr>
        <w:t>Cliente</w:t>
      </w:r>
    </w:p>
    <w:p w14:paraId="641B14DF" w14:textId="77777777" w:rsidR="007B099A" w:rsidRDefault="007B099A" w:rsidP="00BE4E11">
      <w:pPr>
        <w:pStyle w:val="Commarcadores"/>
        <w:numPr>
          <w:ilvl w:val="0"/>
          <w:numId w:val="10"/>
        </w:numPr>
      </w:pPr>
      <w:r>
        <w:t>Condominio Viva Mais condominio Clube</w:t>
      </w:r>
    </w:p>
    <w:p w14:paraId="1B016A5A" w14:textId="5CD9E26C" w:rsidR="007B099A" w:rsidRDefault="007B099A" w:rsidP="00827D85">
      <w:pPr>
        <w:pStyle w:val="Numerada"/>
        <w:numPr>
          <w:ilvl w:val="0"/>
          <w:numId w:val="0"/>
        </w:numPr>
        <w:ind w:left="360"/>
      </w:pPr>
    </w:p>
    <w:p w14:paraId="2DD02A6B" w14:textId="25F814E7" w:rsidR="007B099A" w:rsidRDefault="007B099A" w:rsidP="00827D85">
      <w:pPr>
        <w:pStyle w:val="Numerada"/>
        <w:numPr>
          <w:ilvl w:val="0"/>
          <w:numId w:val="0"/>
        </w:numPr>
        <w:ind w:left="360"/>
      </w:pPr>
    </w:p>
    <w:p w14:paraId="3946A714" w14:textId="668476D7" w:rsidR="007B099A" w:rsidRDefault="007B099A" w:rsidP="00827D85">
      <w:pPr>
        <w:pStyle w:val="Numerada"/>
        <w:numPr>
          <w:ilvl w:val="0"/>
          <w:numId w:val="0"/>
        </w:numPr>
        <w:ind w:left="360"/>
      </w:pPr>
    </w:p>
    <w:p w14:paraId="02D00860" w14:textId="01DDFE6E" w:rsidR="007B099A" w:rsidRDefault="007B099A" w:rsidP="00827D85">
      <w:pPr>
        <w:pStyle w:val="Numerada"/>
        <w:numPr>
          <w:ilvl w:val="0"/>
          <w:numId w:val="0"/>
        </w:numPr>
        <w:ind w:left="360"/>
      </w:pPr>
    </w:p>
    <w:p w14:paraId="3C76743E" w14:textId="2756346E" w:rsidR="007B099A" w:rsidRDefault="007B099A" w:rsidP="00827D85">
      <w:pPr>
        <w:pStyle w:val="Numerada"/>
        <w:numPr>
          <w:ilvl w:val="0"/>
          <w:numId w:val="0"/>
        </w:numPr>
        <w:ind w:left="360"/>
      </w:pPr>
    </w:p>
    <w:p w14:paraId="31261DDA" w14:textId="1E540F63" w:rsidR="007B099A" w:rsidRDefault="007B099A" w:rsidP="00827D85">
      <w:pPr>
        <w:pStyle w:val="Numerada"/>
        <w:numPr>
          <w:ilvl w:val="0"/>
          <w:numId w:val="0"/>
        </w:numPr>
        <w:ind w:left="360"/>
      </w:pPr>
    </w:p>
    <w:p w14:paraId="19DEFE9E" w14:textId="1ADAA8FA" w:rsidR="007B099A" w:rsidRDefault="007B099A" w:rsidP="00827D85">
      <w:pPr>
        <w:pStyle w:val="Numerada"/>
        <w:numPr>
          <w:ilvl w:val="0"/>
          <w:numId w:val="0"/>
        </w:numPr>
        <w:ind w:left="360"/>
      </w:pPr>
    </w:p>
    <w:p w14:paraId="51912D6D" w14:textId="498887B0" w:rsidR="007B099A" w:rsidRDefault="007B099A" w:rsidP="00827D85">
      <w:pPr>
        <w:pStyle w:val="Numerada"/>
        <w:numPr>
          <w:ilvl w:val="0"/>
          <w:numId w:val="0"/>
        </w:numPr>
        <w:ind w:left="360"/>
      </w:pPr>
    </w:p>
    <w:p w14:paraId="15CA43A8" w14:textId="0B9239E9" w:rsidR="007B099A" w:rsidRDefault="007B099A" w:rsidP="00827D85">
      <w:pPr>
        <w:pStyle w:val="Numerada"/>
        <w:numPr>
          <w:ilvl w:val="0"/>
          <w:numId w:val="0"/>
        </w:numPr>
        <w:ind w:left="360"/>
      </w:pPr>
    </w:p>
    <w:p w14:paraId="03C443C4" w14:textId="1B685873" w:rsidR="007B099A" w:rsidRDefault="007B099A" w:rsidP="00827D85">
      <w:pPr>
        <w:pStyle w:val="Numerada"/>
        <w:numPr>
          <w:ilvl w:val="0"/>
          <w:numId w:val="0"/>
        </w:numPr>
        <w:ind w:left="360"/>
      </w:pPr>
    </w:p>
    <w:p w14:paraId="0D15E7A2" w14:textId="1C63D9A4" w:rsidR="007B099A" w:rsidRDefault="007B099A" w:rsidP="00827D85">
      <w:pPr>
        <w:pStyle w:val="Numerada"/>
        <w:numPr>
          <w:ilvl w:val="0"/>
          <w:numId w:val="0"/>
        </w:numPr>
        <w:ind w:left="360"/>
      </w:pPr>
    </w:p>
    <w:p w14:paraId="3DA12D5D" w14:textId="6B5618E2" w:rsidR="007B099A" w:rsidRDefault="007B099A" w:rsidP="00827D85">
      <w:pPr>
        <w:pStyle w:val="Numerada"/>
        <w:numPr>
          <w:ilvl w:val="0"/>
          <w:numId w:val="0"/>
        </w:numPr>
        <w:ind w:left="360"/>
      </w:pPr>
    </w:p>
    <w:p w14:paraId="2FE7955B" w14:textId="77777777" w:rsidR="007B099A" w:rsidRPr="00C645D1" w:rsidRDefault="007B099A" w:rsidP="007B099A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  <w:r w:rsidRPr="00C645D1"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  <w:lastRenderedPageBreak/>
        <w:t>GERAL</w:t>
      </w:r>
    </w:p>
    <w:p w14:paraId="6259894A" w14:textId="1304C535" w:rsidR="007B099A" w:rsidRDefault="007B099A" w:rsidP="00BE4E11">
      <w:pPr>
        <w:pStyle w:val="PargrafodaLista"/>
        <w:numPr>
          <w:ilvl w:val="0"/>
          <w:numId w:val="8"/>
        </w:numPr>
        <w:spacing w:line="360" w:lineRule="auto"/>
        <w:rPr>
          <w:b/>
          <w:bCs/>
          <w:noProof/>
          <w:sz w:val="32"/>
          <w:szCs w:val="32"/>
          <w:lang w:val="pt-BR"/>
        </w:rPr>
      </w:pPr>
      <w:r w:rsidRPr="007B099A">
        <w:rPr>
          <w:b/>
          <w:bCs/>
          <w:noProof/>
          <w:sz w:val="32"/>
          <w:szCs w:val="32"/>
          <w:lang w:val="pt-BR"/>
        </w:rPr>
        <w:t>Regras de Comunicação</w:t>
      </w:r>
    </w:p>
    <w:p w14:paraId="390E2F36" w14:textId="77777777" w:rsidR="007B099A" w:rsidRPr="00DE3B7A" w:rsidRDefault="007B099A" w:rsidP="007B099A">
      <w:pPr>
        <w:pStyle w:val="PargrafodaLista"/>
        <w:spacing w:line="360" w:lineRule="auto"/>
        <w:rPr>
          <w:b/>
          <w:bCs/>
          <w:noProof/>
          <w:sz w:val="32"/>
          <w:szCs w:val="32"/>
          <w:lang w:val="pt-BR"/>
        </w:rPr>
      </w:pPr>
    </w:p>
    <w:p w14:paraId="39FACF97" w14:textId="01316171" w:rsidR="007B099A" w:rsidRPr="00C645D1" w:rsidRDefault="00C645D1" w:rsidP="00C645D1">
      <w:pPr>
        <w:pStyle w:val="Numerada"/>
        <w:numPr>
          <w:ilvl w:val="0"/>
          <w:numId w:val="0"/>
        </w:numPr>
        <w:spacing w:after="20"/>
        <w:ind w:left="357"/>
        <w:rPr>
          <w:b/>
          <w:bCs/>
        </w:rPr>
      </w:pPr>
      <w:r w:rsidRPr="00C645D1">
        <w:rPr>
          <w:b/>
          <w:bCs/>
        </w:rPr>
        <w:t>Antonio Matos</w:t>
      </w:r>
    </w:p>
    <w:p w14:paraId="5E73DB2E" w14:textId="42D74164" w:rsidR="00C645D1" w:rsidRDefault="00C645D1" w:rsidP="00C645D1">
      <w:pPr>
        <w:pStyle w:val="Numerada"/>
        <w:numPr>
          <w:ilvl w:val="0"/>
          <w:numId w:val="0"/>
        </w:numPr>
        <w:spacing w:after="20"/>
        <w:ind w:left="357"/>
      </w:pPr>
      <w:r>
        <w:t>Analista e Representante Comercial</w:t>
      </w:r>
    </w:p>
    <w:p w14:paraId="6D059591" w14:textId="49097573" w:rsidR="00C645D1" w:rsidRDefault="00C645D1" w:rsidP="00C645D1">
      <w:pPr>
        <w:pStyle w:val="Numerada"/>
        <w:numPr>
          <w:ilvl w:val="0"/>
          <w:numId w:val="0"/>
        </w:numPr>
        <w:spacing w:after="20"/>
        <w:ind w:left="357"/>
      </w:pPr>
      <w:r>
        <w:t>Telefone: +55 11 96035-1573</w:t>
      </w:r>
    </w:p>
    <w:p w14:paraId="0AEB8D7B" w14:textId="7FF4D44B" w:rsidR="00C645D1" w:rsidRDefault="00C645D1" w:rsidP="00C645D1">
      <w:pPr>
        <w:pStyle w:val="Numerada"/>
        <w:numPr>
          <w:ilvl w:val="0"/>
          <w:numId w:val="0"/>
        </w:numPr>
        <w:spacing w:after="20"/>
        <w:ind w:left="357"/>
      </w:pPr>
      <w:r>
        <w:t xml:space="preserve">e-mail: </w:t>
      </w:r>
      <w:hyperlink r:id="rId15" w:history="1">
        <w:r w:rsidRPr="00C645D1">
          <w:rPr>
            <w:rStyle w:val="Hyperlink"/>
            <w:color w:val="002060"/>
          </w:rPr>
          <w:t>tonnybrow@yahoo.com.br</w:t>
        </w:r>
      </w:hyperlink>
    </w:p>
    <w:p w14:paraId="18865BF8" w14:textId="77777777" w:rsidR="00C645D1" w:rsidRDefault="00C645D1" w:rsidP="00C645D1">
      <w:pPr>
        <w:pStyle w:val="Numerada"/>
        <w:numPr>
          <w:ilvl w:val="0"/>
          <w:numId w:val="0"/>
        </w:numPr>
        <w:spacing w:after="20"/>
        <w:ind w:left="357"/>
      </w:pPr>
      <w:r>
        <w:t xml:space="preserve">Horario de Atendimento: </w:t>
      </w:r>
    </w:p>
    <w:p w14:paraId="2834EE99" w14:textId="2F905B84" w:rsidR="00C645D1" w:rsidRDefault="00C645D1" w:rsidP="00C645D1">
      <w:pPr>
        <w:pStyle w:val="Numerada"/>
        <w:numPr>
          <w:ilvl w:val="0"/>
          <w:numId w:val="0"/>
        </w:numPr>
        <w:spacing w:after="20"/>
        <w:ind w:left="357"/>
      </w:pPr>
      <w:r>
        <w:t>Segunda a Sexta-feira das 09:00 as 17:00 horas</w:t>
      </w:r>
    </w:p>
    <w:p w14:paraId="2EC705C0" w14:textId="77777777" w:rsidR="00E30ABF" w:rsidRDefault="00E30ABF" w:rsidP="00C645D1">
      <w:pPr>
        <w:pStyle w:val="Numerada"/>
        <w:numPr>
          <w:ilvl w:val="0"/>
          <w:numId w:val="0"/>
        </w:numPr>
        <w:spacing w:after="40"/>
        <w:ind w:left="357"/>
      </w:pPr>
    </w:p>
    <w:p w14:paraId="30EB3A97" w14:textId="5357359E" w:rsidR="00C645D1" w:rsidRPr="00C645D1" w:rsidRDefault="00C645D1" w:rsidP="00C645D1">
      <w:pPr>
        <w:pStyle w:val="Numerada"/>
        <w:numPr>
          <w:ilvl w:val="0"/>
          <w:numId w:val="0"/>
        </w:numPr>
        <w:spacing w:after="20"/>
        <w:ind w:left="357"/>
        <w:rPr>
          <w:b/>
          <w:bCs/>
        </w:rPr>
      </w:pPr>
      <w:r>
        <w:rPr>
          <w:b/>
          <w:bCs/>
        </w:rPr>
        <w:t>Bruno Rosado</w:t>
      </w:r>
    </w:p>
    <w:p w14:paraId="4B3379D0" w14:textId="77777777" w:rsidR="00C645D1" w:rsidRDefault="00C645D1" w:rsidP="00C645D1">
      <w:pPr>
        <w:pStyle w:val="Numerada"/>
        <w:numPr>
          <w:ilvl w:val="0"/>
          <w:numId w:val="0"/>
        </w:numPr>
        <w:spacing w:after="20"/>
        <w:ind w:left="357"/>
      </w:pPr>
      <w:r>
        <w:t>Analista e Representante Comercial</w:t>
      </w:r>
    </w:p>
    <w:p w14:paraId="10D4FAEE" w14:textId="5EE4130A" w:rsidR="00C645D1" w:rsidRDefault="00C645D1" w:rsidP="00C645D1">
      <w:pPr>
        <w:pStyle w:val="Numerada"/>
        <w:numPr>
          <w:ilvl w:val="0"/>
          <w:numId w:val="0"/>
        </w:numPr>
        <w:spacing w:after="20"/>
        <w:ind w:left="357"/>
      </w:pPr>
      <w:r>
        <w:t xml:space="preserve">Telefone: +55 11 </w:t>
      </w:r>
      <w:r w:rsidR="00265A8F">
        <w:t>94773-0251</w:t>
      </w:r>
    </w:p>
    <w:p w14:paraId="55AB322F" w14:textId="38DA2C75" w:rsidR="00C645D1" w:rsidRDefault="00C645D1" w:rsidP="00C645D1">
      <w:pPr>
        <w:pStyle w:val="Numerada"/>
        <w:numPr>
          <w:ilvl w:val="0"/>
          <w:numId w:val="0"/>
        </w:numPr>
        <w:spacing w:after="20"/>
        <w:ind w:left="357"/>
      </w:pPr>
      <w:r>
        <w:t xml:space="preserve">e-mail: </w:t>
      </w:r>
      <w:hyperlink r:id="rId16" w:history="1">
        <w:r w:rsidR="00265A8F" w:rsidRPr="00265A8F">
          <w:rPr>
            <w:rStyle w:val="Hyperlink"/>
            <w:color w:val="002060"/>
          </w:rPr>
          <w:t>bcrosado1@gmail.com</w:t>
        </w:r>
      </w:hyperlink>
    </w:p>
    <w:p w14:paraId="23B117FB" w14:textId="77777777" w:rsidR="00C645D1" w:rsidRDefault="00C645D1" w:rsidP="00C645D1">
      <w:pPr>
        <w:pStyle w:val="Numerada"/>
        <w:numPr>
          <w:ilvl w:val="0"/>
          <w:numId w:val="0"/>
        </w:numPr>
        <w:spacing w:after="20"/>
        <w:ind w:left="357"/>
      </w:pPr>
      <w:r>
        <w:t xml:space="preserve">Horario de Atendimento: </w:t>
      </w:r>
    </w:p>
    <w:p w14:paraId="5BF1C908" w14:textId="65BA115E" w:rsidR="00C645D1" w:rsidRDefault="00C645D1" w:rsidP="00C645D1">
      <w:pPr>
        <w:pStyle w:val="Numerada"/>
        <w:numPr>
          <w:ilvl w:val="0"/>
          <w:numId w:val="0"/>
        </w:numPr>
        <w:spacing w:after="20"/>
        <w:ind w:left="357"/>
      </w:pPr>
      <w:r>
        <w:t>Segunda a Sexta-feira das 09:00 as 17:00 horas</w:t>
      </w:r>
    </w:p>
    <w:p w14:paraId="07DC248B" w14:textId="2372A531" w:rsidR="00E30ABF" w:rsidRDefault="00E30ABF" w:rsidP="00C645D1">
      <w:pPr>
        <w:pStyle w:val="Numerada"/>
        <w:numPr>
          <w:ilvl w:val="0"/>
          <w:numId w:val="0"/>
        </w:numPr>
        <w:spacing w:after="30"/>
        <w:ind w:left="357"/>
      </w:pPr>
    </w:p>
    <w:p w14:paraId="689C6FC9" w14:textId="2C292BE4" w:rsidR="00C645D1" w:rsidRPr="00C645D1" w:rsidRDefault="00C645D1" w:rsidP="00C645D1">
      <w:pPr>
        <w:pStyle w:val="Numerada"/>
        <w:numPr>
          <w:ilvl w:val="0"/>
          <w:numId w:val="0"/>
        </w:numPr>
        <w:spacing w:after="20"/>
        <w:ind w:left="357"/>
        <w:rPr>
          <w:b/>
          <w:bCs/>
        </w:rPr>
      </w:pPr>
      <w:r>
        <w:rPr>
          <w:b/>
          <w:bCs/>
        </w:rPr>
        <w:t>Izaias N. Souza</w:t>
      </w:r>
    </w:p>
    <w:p w14:paraId="5479584C" w14:textId="77777777" w:rsidR="00C645D1" w:rsidRDefault="00C645D1" w:rsidP="00C645D1">
      <w:pPr>
        <w:pStyle w:val="Numerada"/>
        <w:numPr>
          <w:ilvl w:val="0"/>
          <w:numId w:val="0"/>
        </w:numPr>
        <w:spacing w:after="20"/>
        <w:ind w:left="357"/>
      </w:pPr>
      <w:r>
        <w:t>Analista e Representante Comercial</w:t>
      </w:r>
    </w:p>
    <w:p w14:paraId="4E3D3320" w14:textId="6EBB4C9C" w:rsidR="00C645D1" w:rsidRDefault="00C645D1" w:rsidP="00C645D1">
      <w:pPr>
        <w:pStyle w:val="Numerada"/>
        <w:numPr>
          <w:ilvl w:val="0"/>
          <w:numId w:val="0"/>
        </w:numPr>
        <w:spacing w:after="20"/>
        <w:ind w:left="357"/>
      </w:pPr>
      <w:r>
        <w:t xml:space="preserve">Telefone: +55 11 </w:t>
      </w:r>
      <w:r w:rsidR="00265A8F">
        <w:t>94205-0270</w:t>
      </w:r>
    </w:p>
    <w:p w14:paraId="1CDF3276" w14:textId="10F950B5" w:rsidR="00C645D1" w:rsidRDefault="00C645D1" w:rsidP="00C645D1">
      <w:pPr>
        <w:pStyle w:val="Numerada"/>
        <w:numPr>
          <w:ilvl w:val="0"/>
          <w:numId w:val="0"/>
        </w:numPr>
        <w:spacing w:after="20"/>
        <w:ind w:left="357"/>
        <w:rPr>
          <w:color w:val="002060"/>
        </w:rPr>
      </w:pPr>
      <w:r>
        <w:t xml:space="preserve">e-mail: </w:t>
      </w:r>
      <w:hyperlink r:id="rId17" w:history="1">
        <w:r w:rsidR="00265A8F" w:rsidRPr="00265A8F">
          <w:rPr>
            <w:rStyle w:val="Hyperlink"/>
            <w:color w:val="002060"/>
          </w:rPr>
          <w:t>izaiasn@hotmail.com</w:t>
        </w:r>
      </w:hyperlink>
    </w:p>
    <w:p w14:paraId="399F988F" w14:textId="77777777" w:rsidR="00C645D1" w:rsidRDefault="00C645D1" w:rsidP="00C645D1">
      <w:pPr>
        <w:pStyle w:val="Numerada"/>
        <w:numPr>
          <w:ilvl w:val="0"/>
          <w:numId w:val="0"/>
        </w:numPr>
        <w:spacing w:after="20"/>
        <w:ind w:left="357"/>
      </w:pPr>
      <w:r>
        <w:t xml:space="preserve">Horario de Atendimento: </w:t>
      </w:r>
    </w:p>
    <w:p w14:paraId="3AAC6890" w14:textId="03342226" w:rsidR="00C645D1" w:rsidRDefault="00C645D1" w:rsidP="00C645D1">
      <w:pPr>
        <w:pStyle w:val="Numerada"/>
        <w:numPr>
          <w:ilvl w:val="0"/>
          <w:numId w:val="0"/>
        </w:numPr>
        <w:spacing w:after="20"/>
        <w:ind w:left="357"/>
      </w:pPr>
      <w:r>
        <w:t>Segunda a Sexta-feira das 09:00 as 17:00 horas</w:t>
      </w:r>
    </w:p>
    <w:p w14:paraId="612A5867" w14:textId="308E5CD5" w:rsidR="00E30ABF" w:rsidRDefault="00E30ABF" w:rsidP="00C645D1">
      <w:pPr>
        <w:pStyle w:val="Numerada"/>
        <w:numPr>
          <w:ilvl w:val="0"/>
          <w:numId w:val="0"/>
        </w:numPr>
        <w:spacing w:after="40"/>
        <w:ind w:left="357"/>
      </w:pPr>
    </w:p>
    <w:p w14:paraId="59CFE053" w14:textId="144C4E15" w:rsidR="00C645D1" w:rsidRPr="00C645D1" w:rsidRDefault="00C645D1" w:rsidP="00C645D1">
      <w:pPr>
        <w:pStyle w:val="Numerada"/>
        <w:numPr>
          <w:ilvl w:val="0"/>
          <w:numId w:val="0"/>
        </w:numPr>
        <w:spacing w:after="20"/>
        <w:ind w:left="357"/>
        <w:rPr>
          <w:b/>
          <w:bCs/>
        </w:rPr>
      </w:pPr>
      <w:r>
        <w:rPr>
          <w:b/>
          <w:bCs/>
        </w:rPr>
        <w:t>Lucas Eduardo N. Silva</w:t>
      </w:r>
    </w:p>
    <w:p w14:paraId="16DDB6E2" w14:textId="52645971" w:rsidR="00C645D1" w:rsidRDefault="00265A8F" w:rsidP="00C645D1">
      <w:pPr>
        <w:pStyle w:val="Numerada"/>
        <w:numPr>
          <w:ilvl w:val="0"/>
          <w:numId w:val="0"/>
        </w:numPr>
        <w:spacing w:after="20"/>
        <w:ind w:left="357"/>
      </w:pPr>
      <w:r>
        <w:t>Suporte ao Cliente</w:t>
      </w:r>
    </w:p>
    <w:p w14:paraId="52BDB0B3" w14:textId="0ACD8807" w:rsidR="00C645D1" w:rsidRDefault="00C645D1" w:rsidP="00C645D1">
      <w:pPr>
        <w:pStyle w:val="Numerada"/>
        <w:numPr>
          <w:ilvl w:val="0"/>
          <w:numId w:val="0"/>
        </w:numPr>
        <w:spacing w:after="20"/>
        <w:ind w:left="357"/>
      </w:pPr>
      <w:r>
        <w:t xml:space="preserve">Telefone: +55 11 </w:t>
      </w:r>
      <w:r w:rsidR="00265A8F">
        <w:t>97095-8953</w:t>
      </w:r>
    </w:p>
    <w:p w14:paraId="5230B07F" w14:textId="49C08D56" w:rsidR="00C645D1" w:rsidRDefault="00C645D1" w:rsidP="00C645D1">
      <w:pPr>
        <w:pStyle w:val="Numerada"/>
        <w:numPr>
          <w:ilvl w:val="0"/>
          <w:numId w:val="0"/>
        </w:numPr>
        <w:spacing w:after="20"/>
        <w:ind w:left="357"/>
      </w:pPr>
      <w:r>
        <w:t xml:space="preserve">e-mail: </w:t>
      </w:r>
      <w:hyperlink r:id="rId18" w:history="1">
        <w:r w:rsidR="00265A8F" w:rsidRPr="00265A8F">
          <w:rPr>
            <w:rStyle w:val="Hyperlink"/>
            <w:color w:val="002060"/>
          </w:rPr>
          <w:t>lucasnsilva@gmail.com</w:t>
        </w:r>
      </w:hyperlink>
    </w:p>
    <w:p w14:paraId="30EFE070" w14:textId="77777777" w:rsidR="00C645D1" w:rsidRDefault="00C645D1" w:rsidP="00C645D1">
      <w:pPr>
        <w:pStyle w:val="Numerada"/>
        <w:numPr>
          <w:ilvl w:val="0"/>
          <w:numId w:val="0"/>
        </w:numPr>
        <w:spacing w:after="20"/>
        <w:ind w:left="357"/>
      </w:pPr>
      <w:r>
        <w:t xml:space="preserve">Horario de Atendimento: </w:t>
      </w:r>
    </w:p>
    <w:p w14:paraId="7D81FC87" w14:textId="7EC1D10F" w:rsidR="00C645D1" w:rsidRDefault="00C645D1" w:rsidP="00C645D1">
      <w:pPr>
        <w:pStyle w:val="Numerada"/>
        <w:numPr>
          <w:ilvl w:val="0"/>
          <w:numId w:val="0"/>
        </w:numPr>
        <w:spacing w:after="20"/>
        <w:ind w:left="357"/>
      </w:pPr>
      <w:r>
        <w:t>Segunda a Sexta-feira das 09:00 as 17:00 horas</w:t>
      </w:r>
    </w:p>
    <w:p w14:paraId="55478523" w14:textId="77777777" w:rsidR="00E30ABF" w:rsidRDefault="00E30ABF" w:rsidP="00C645D1">
      <w:pPr>
        <w:pStyle w:val="Numerada"/>
        <w:numPr>
          <w:ilvl w:val="0"/>
          <w:numId w:val="0"/>
        </w:numPr>
        <w:spacing w:after="20"/>
        <w:ind w:left="357"/>
        <w:rPr>
          <w:b/>
          <w:bCs/>
        </w:rPr>
      </w:pPr>
    </w:p>
    <w:p w14:paraId="5C4271A3" w14:textId="6BDB4088" w:rsidR="00C645D1" w:rsidRPr="00C645D1" w:rsidRDefault="00C645D1" w:rsidP="00C645D1">
      <w:pPr>
        <w:pStyle w:val="Numerada"/>
        <w:numPr>
          <w:ilvl w:val="0"/>
          <w:numId w:val="0"/>
        </w:numPr>
        <w:spacing w:after="20"/>
        <w:ind w:left="357"/>
        <w:rPr>
          <w:b/>
          <w:bCs/>
        </w:rPr>
      </w:pPr>
      <w:r>
        <w:rPr>
          <w:b/>
          <w:bCs/>
        </w:rPr>
        <w:t>Nathalia Furigo</w:t>
      </w:r>
    </w:p>
    <w:p w14:paraId="7C0E540D" w14:textId="1FECEA05" w:rsidR="00C645D1" w:rsidRDefault="00265A8F" w:rsidP="00C645D1">
      <w:pPr>
        <w:pStyle w:val="Numerada"/>
        <w:numPr>
          <w:ilvl w:val="0"/>
          <w:numId w:val="0"/>
        </w:numPr>
        <w:spacing w:after="20"/>
        <w:ind w:left="357"/>
      </w:pPr>
      <w:r>
        <w:t>Desenvolvedor de Sistema</w:t>
      </w:r>
    </w:p>
    <w:p w14:paraId="4CBB6EC2" w14:textId="2D846472" w:rsidR="00C645D1" w:rsidRDefault="00C645D1" w:rsidP="00C645D1">
      <w:pPr>
        <w:pStyle w:val="Numerada"/>
        <w:numPr>
          <w:ilvl w:val="0"/>
          <w:numId w:val="0"/>
        </w:numPr>
        <w:spacing w:after="20"/>
        <w:ind w:left="357"/>
      </w:pPr>
      <w:r>
        <w:t xml:space="preserve">Telefone: +55 11 </w:t>
      </w:r>
      <w:r w:rsidR="00265A8F">
        <w:t>93000-5</w:t>
      </w:r>
      <w:r w:rsidR="00855335">
        <w:t>892</w:t>
      </w:r>
      <w:bookmarkStart w:id="0" w:name="_GoBack"/>
      <w:bookmarkEnd w:id="0"/>
    </w:p>
    <w:p w14:paraId="4D94E204" w14:textId="168B00FC" w:rsidR="00C645D1" w:rsidRPr="00265A8F" w:rsidRDefault="00C645D1" w:rsidP="00C645D1">
      <w:pPr>
        <w:pStyle w:val="Numerada"/>
        <w:numPr>
          <w:ilvl w:val="0"/>
          <w:numId w:val="0"/>
        </w:numPr>
        <w:spacing w:after="20"/>
        <w:ind w:left="357"/>
        <w:rPr>
          <w:color w:val="002060"/>
        </w:rPr>
      </w:pPr>
      <w:r>
        <w:t xml:space="preserve">e-mail: </w:t>
      </w:r>
      <w:hyperlink r:id="rId19" w:history="1">
        <w:r w:rsidR="00265A8F" w:rsidRPr="00265A8F">
          <w:rPr>
            <w:rStyle w:val="Hyperlink"/>
            <w:color w:val="002060"/>
          </w:rPr>
          <w:t>nafurigo@hotmail.com</w:t>
        </w:r>
      </w:hyperlink>
    </w:p>
    <w:p w14:paraId="63AF8F9D" w14:textId="77777777" w:rsidR="00C645D1" w:rsidRDefault="00C645D1" w:rsidP="00C645D1">
      <w:pPr>
        <w:pStyle w:val="Numerada"/>
        <w:numPr>
          <w:ilvl w:val="0"/>
          <w:numId w:val="0"/>
        </w:numPr>
        <w:spacing w:after="20"/>
        <w:ind w:left="357"/>
      </w:pPr>
      <w:r>
        <w:t xml:space="preserve">Horario de Atendimento: </w:t>
      </w:r>
    </w:p>
    <w:p w14:paraId="0D7BB615" w14:textId="00129247" w:rsidR="00E30ABF" w:rsidRDefault="00C645D1" w:rsidP="00E30ABF">
      <w:pPr>
        <w:pStyle w:val="Numerada"/>
        <w:numPr>
          <w:ilvl w:val="0"/>
          <w:numId w:val="0"/>
        </w:numPr>
        <w:spacing w:after="20"/>
        <w:ind w:left="357"/>
      </w:pPr>
      <w:r>
        <w:t>Segunda a Sexta-feira das 09:00 as 17:00 horas</w:t>
      </w:r>
    </w:p>
    <w:p w14:paraId="1C9C144C" w14:textId="77777777" w:rsidR="0046560E" w:rsidRPr="00C645D1" w:rsidRDefault="0046560E" w:rsidP="0046560E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  <w:r w:rsidRPr="00C645D1"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  <w:lastRenderedPageBreak/>
        <w:t>GERAL</w:t>
      </w:r>
    </w:p>
    <w:p w14:paraId="63825AD3" w14:textId="4D2E6907" w:rsidR="00E30ABF" w:rsidRDefault="00E30ABF" w:rsidP="00E30ABF">
      <w:pPr>
        <w:pStyle w:val="Numerada"/>
        <w:numPr>
          <w:ilvl w:val="0"/>
          <w:numId w:val="0"/>
        </w:numPr>
        <w:spacing w:after="20"/>
        <w:ind w:left="357"/>
      </w:pPr>
    </w:p>
    <w:p w14:paraId="08800DDC" w14:textId="77777777" w:rsidR="00E30ABF" w:rsidRDefault="00E30ABF" w:rsidP="00E30ABF">
      <w:pPr>
        <w:pStyle w:val="Numerada"/>
        <w:numPr>
          <w:ilvl w:val="0"/>
          <w:numId w:val="0"/>
        </w:numPr>
        <w:spacing w:after="20"/>
        <w:ind w:left="357"/>
      </w:pPr>
    </w:p>
    <w:p w14:paraId="7E15D142" w14:textId="77777777" w:rsidR="00E30ABF" w:rsidRPr="00CF07E8" w:rsidRDefault="00E30ABF" w:rsidP="00E30ABF">
      <w:pPr>
        <w:tabs>
          <w:tab w:val="left" w:pos="2330"/>
        </w:tabs>
        <w:ind w:left="357"/>
        <w:rPr>
          <w:u w:val="single"/>
          <w:lang w:val="pt-BR"/>
        </w:rPr>
      </w:pPr>
      <w:r w:rsidRPr="00CF07E8">
        <w:rPr>
          <w:u w:val="single"/>
          <w:lang w:val="pt-BR"/>
        </w:rPr>
        <w:t>Decisões de definição do projeto:</w:t>
      </w:r>
    </w:p>
    <w:p w14:paraId="2609BE26" w14:textId="77777777" w:rsidR="00E30ABF" w:rsidRDefault="00E30ABF" w:rsidP="00E30ABF">
      <w:pPr>
        <w:tabs>
          <w:tab w:val="left" w:pos="2330"/>
        </w:tabs>
        <w:ind w:left="357"/>
        <w:rPr>
          <w:lang w:val="pt-BR"/>
        </w:rPr>
      </w:pPr>
      <w:r>
        <w:rPr>
          <w:lang w:val="pt-BR"/>
        </w:rPr>
        <w:t>Para decisões com relação a definições do projeto:</w:t>
      </w:r>
    </w:p>
    <w:p w14:paraId="11EFA52F" w14:textId="1C215A60" w:rsidR="006B4384" w:rsidRDefault="0046560E" w:rsidP="0046560E">
      <w:pPr>
        <w:tabs>
          <w:tab w:val="left" w:pos="2330"/>
        </w:tabs>
        <w:ind w:left="357"/>
        <w:rPr>
          <w:lang w:val="pt-BR"/>
        </w:rPr>
      </w:pPr>
      <w:r>
        <w:rPr>
          <w:lang w:val="pt-BR"/>
        </w:rPr>
        <w:t xml:space="preserve">As reuniões devem ocorrer via Google Meet que é uma plataforma de videoconferência online e para pequenas decisões serão elaborados relatório e comunicado </w:t>
      </w:r>
      <w:r w:rsidR="006B4384">
        <w:rPr>
          <w:lang w:val="pt-BR"/>
        </w:rPr>
        <w:t xml:space="preserve">via </w:t>
      </w:r>
      <w:r w:rsidR="00906234">
        <w:rPr>
          <w:lang w:val="pt-BR"/>
        </w:rPr>
        <w:t>e-mail</w:t>
      </w:r>
      <w:r w:rsidR="006B4384">
        <w:rPr>
          <w:lang w:val="pt-BR"/>
        </w:rPr>
        <w:t xml:space="preserve"> e telefone.</w:t>
      </w:r>
    </w:p>
    <w:p w14:paraId="7F138804" w14:textId="77777777" w:rsidR="006B4384" w:rsidRDefault="006B4384" w:rsidP="0046560E">
      <w:pPr>
        <w:tabs>
          <w:tab w:val="left" w:pos="2330"/>
        </w:tabs>
        <w:ind w:left="357"/>
        <w:rPr>
          <w:lang w:val="pt-BR"/>
        </w:rPr>
      </w:pPr>
    </w:p>
    <w:p w14:paraId="380D16A5" w14:textId="77777777" w:rsidR="00E30ABF" w:rsidRDefault="00E30ABF" w:rsidP="00E30ABF">
      <w:pPr>
        <w:tabs>
          <w:tab w:val="left" w:pos="2330"/>
        </w:tabs>
        <w:ind w:left="357"/>
        <w:rPr>
          <w:lang w:val="pt-BR"/>
        </w:rPr>
      </w:pPr>
    </w:p>
    <w:p w14:paraId="18D65818" w14:textId="77777777" w:rsidR="00E30ABF" w:rsidRDefault="00E30ABF" w:rsidP="00E30ABF">
      <w:pPr>
        <w:pStyle w:val="Numerada"/>
        <w:numPr>
          <w:ilvl w:val="0"/>
          <w:numId w:val="0"/>
        </w:numPr>
        <w:spacing w:after="20"/>
        <w:ind w:left="357"/>
      </w:pPr>
    </w:p>
    <w:p w14:paraId="1C444DC8" w14:textId="77777777" w:rsidR="00E30ABF" w:rsidRDefault="00E30ABF" w:rsidP="00C645D1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</w:p>
    <w:p w14:paraId="5FE1A30A" w14:textId="77777777" w:rsidR="00E30ABF" w:rsidRDefault="00E30ABF" w:rsidP="00C645D1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</w:p>
    <w:p w14:paraId="0EC598B2" w14:textId="77777777" w:rsidR="00E30ABF" w:rsidRDefault="00E30ABF" w:rsidP="00C645D1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</w:p>
    <w:p w14:paraId="34DF5906" w14:textId="77777777" w:rsidR="00E30ABF" w:rsidRDefault="00E30ABF" w:rsidP="00C645D1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</w:p>
    <w:p w14:paraId="4847F65E" w14:textId="77777777" w:rsidR="00E30ABF" w:rsidRDefault="00E30ABF" w:rsidP="00C645D1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</w:p>
    <w:p w14:paraId="5FCA269D" w14:textId="77777777" w:rsidR="00E30ABF" w:rsidRDefault="00E30ABF" w:rsidP="00C645D1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</w:p>
    <w:p w14:paraId="38A3358D" w14:textId="2B560853" w:rsidR="00E30ABF" w:rsidRDefault="00E30ABF" w:rsidP="00C645D1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</w:p>
    <w:p w14:paraId="1E8A3032" w14:textId="77777777" w:rsidR="006B4384" w:rsidRDefault="006B4384" w:rsidP="00C645D1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</w:p>
    <w:p w14:paraId="03595EB4" w14:textId="77777777" w:rsidR="00E30ABF" w:rsidRDefault="00E30ABF" w:rsidP="00C645D1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</w:p>
    <w:p w14:paraId="19C47F6B" w14:textId="77777777" w:rsidR="00E30ABF" w:rsidRDefault="00E30ABF" w:rsidP="00C645D1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</w:p>
    <w:p w14:paraId="6715641F" w14:textId="1692D365" w:rsidR="00C645D1" w:rsidRPr="00C645D1" w:rsidRDefault="00C645D1" w:rsidP="00C645D1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  <w:r w:rsidRPr="00C645D1"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  <w:lastRenderedPageBreak/>
        <w:t>GERAL</w:t>
      </w:r>
    </w:p>
    <w:p w14:paraId="3AAEDBF1" w14:textId="432E3177" w:rsidR="00C645D1" w:rsidRPr="006B4384" w:rsidRDefault="00265A8F" w:rsidP="00BE4E11">
      <w:pPr>
        <w:pStyle w:val="PargrafodaLista"/>
        <w:numPr>
          <w:ilvl w:val="0"/>
          <w:numId w:val="8"/>
        </w:numPr>
        <w:spacing w:line="360" w:lineRule="auto"/>
        <w:rPr>
          <w:b/>
          <w:bCs/>
          <w:noProof/>
          <w:sz w:val="32"/>
          <w:szCs w:val="32"/>
          <w:lang w:val="pt-BR"/>
        </w:rPr>
      </w:pPr>
      <w:r w:rsidRPr="006B4384">
        <w:rPr>
          <w:b/>
          <w:bCs/>
          <w:noProof/>
          <w:sz w:val="32"/>
          <w:szCs w:val="32"/>
          <w:lang w:val="pt-BR"/>
        </w:rPr>
        <w:t>Glossário</w:t>
      </w:r>
    </w:p>
    <w:tbl>
      <w:tblPr>
        <w:tblpPr w:leftFromText="141" w:rightFromText="141" w:vertAnchor="text" w:horzAnchor="margin" w:tblpXSpec="center" w:tblpY="823"/>
        <w:tblW w:w="1161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14"/>
        <w:gridCol w:w="9904"/>
      </w:tblGrid>
      <w:tr w:rsidR="00265A8F" w:rsidRPr="00FC4334" w14:paraId="39FD8CD0" w14:textId="77777777" w:rsidTr="00C5235A">
        <w:trPr>
          <w:trHeight w:val="281"/>
        </w:trPr>
        <w:tc>
          <w:tcPr>
            <w:tcW w:w="171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3B079" w14:textId="77777777" w:rsidR="00265A8F" w:rsidRPr="00FC4334" w:rsidRDefault="00265A8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FC4334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Aplicativo Mobile</w:t>
            </w:r>
          </w:p>
        </w:tc>
        <w:tc>
          <w:tcPr>
            <w:tcW w:w="990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35D371" w14:textId="796F18D7" w:rsidR="00265A8F" w:rsidRPr="00FC4334" w:rsidRDefault="00265A8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FC4334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 xml:space="preserve">Instalado em dispositivo eletrônico Móvel (Smartphone, Tablet </w:t>
            </w:r>
            <w:r w:rsidR="00906234" w:rsidRPr="00FC4334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etc.</w:t>
            </w:r>
            <w:r w:rsidRPr="00FC4334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)</w:t>
            </w:r>
          </w:p>
        </w:tc>
      </w:tr>
      <w:tr w:rsidR="00265A8F" w:rsidRPr="00FC4334" w14:paraId="59877952" w14:textId="77777777" w:rsidTr="00C5235A">
        <w:trPr>
          <w:trHeight w:val="281"/>
        </w:trPr>
        <w:tc>
          <w:tcPr>
            <w:tcW w:w="17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FDD94" w14:textId="77777777" w:rsidR="00265A8F" w:rsidRPr="00FC4334" w:rsidRDefault="00265A8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FC4334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Carro chefe</w:t>
            </w:r>
          </w:p>
        </w:tc>
        <w:tc>
          <w:tcPr>
            <w:tcW w:w="990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B464B0" w14:textId="058333AC" w:rsidR="00265A8F" w:rsidRPr="00FC4334" w:rsidRDefault="00265A8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FC4334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 xml:space="preserve">Apreciado </w:t>
            </w:r>
            <w:r w:rsidR="00906234" w:rsidRPr="00FC4334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etc.</w:t>
            </w:r>
          </w:p>
        </w:tc>
      </w:tr>
      <w:tr w:rsidR="00265A8F" w:rsidRPr="00FC4334" w14:paraId="2739F122" w14:textId="77777777" w:rsidTr="00C5235A">
        <w:trPr>
          <w:trHeight w:val="571"/>
        </w:trPr>
        <w:tc>
          <w:tcPr>
            <w:tcW w:w="1714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462045" w14:textId="543E0AAC" w:rsidR="00265A8F" w:rsidRPr="00FC4334" w:rsidRDefault="00906234" w:rsidP="00C5235A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FC4334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Framework</w:t>
            </w:r>
          </w:p>
        </w:tc>
        <w:tc>
          <w:tcPr>
            <w:tcW w:w="990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650DCF8" w14:textId="77777777" w:rsidR="00265A8F" w:rsidRPr="00FC4334" w:rsidRDefault="00265A8F" w:rsidP="00C5235A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FC4334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Smart Condomínios (uma abstração que une códigos comuns entre vários projetos de software provendo uma funcionalidade genérica. Um framework pode atingir uma funcionalidade específica, por configuração, durante a programação de uma aplicação.)</w:t>
            </w:r>
          </w:p>
        </w:tc>
      </w:tr>
      <w:tr w:rsidR="00265A8F" w:rsidRPr="00FC4334" w14:paraId="0883A697" w14:textId="77777777" w:rsidTr="00C5235A">
        <w:trPr>
          <w:trHeight w:val="571"/>
        </w:trPr>
        <w:tc>
          <w:tcPr>
            <w:tcW w:w="1714" w:type="dxa"/>
            <w:vMerge/>
            <w:tcBorders>
              <w:top w:val="single" w:sz="4" w:space="0" w:color="000000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4E4736D" w14:textId="77777777" w:rsidR="00265A8F" w:rsidRPr="00FC4334" w:rsidRDefault="00265A8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</w:p>
        </w:tc>
        <w:tc>
          <w:tcPr>
            <w:tcW w:w="990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B2D00C6" w14:textId="77777777" w:rsidR="00265A8F" w:rsidRPr="00FC4334" w:rsidRDefault="00265A8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</w:p>
        </w:tc>
      </w:tr>
      <w:tr w:rsidR="00265A8F" w:rsidRPr="00FC4334" w14:paraId="51776326" w14:textId="77777777" w:rsidTr="00C5235A">
        <w:trPr>
          <w:trHeight w:val="571"/>
        </w:trPr>
        <w:tc>
          <w:tcPr>
            <w:tcW w:w="1714" w:type="dxa"/>
            <w:vMerge/>
            <w:tcBorders>
              <w:top w:val="single" w:sz="4" w:space="0" w:color="000000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9AAFAB" w14:textId="77777777" w:rsidR="00265A8F" w:rsidRPr="00FC4334" w:rsidRDefault="00265A8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</w:p>
        </w:tc>
        <w:tc>
          <w:tcPr>
            <w:tcW w:w="990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72521187" w14:textId="77777777" w:rsidR="00265A8F" w:rsidRPr="00FC4334" w:rsidRDefault="00265A8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</w:p>
        </w:tc>
      </w:tr>
      <w:tr w:rsidR="00265A8F" w:rsidRPr="00FC4334" w14:paraId="24E19916" w14:textId="77777777" w:rsidTr="00C5235A">
        <w:trPr>
          <w:trHeight w:val="281"/>
        </w:trPr>
        <w:tc>
          <w:tcPr>
            <w:tcW w:w="1714" w:type="dxa"/>
            <w:tcBorders>
              <w:top w:val="single" w:sz="4" w:space="0" w:color="000000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3936D" w14:textId="77777777" w:rsidR="00265A8F" w:rsidRPr="00FC4334" w:rsidRDefault="00265A8F" w:rsidP="00C5235A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FC4334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Hall</w:t>
            </w:r>
          </w:p>
        </w:tc>
        <w:tc>
          <w:tcPr>
            <w:tcW w:w="990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DBA8A5" w14:textId="77777777" w:rsidR="00265A8F" w:rsidRPr="00FC4334" w:rsidRDefault="00265A8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FC4334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Espaço ou vestíbulo em prédios particulares ou públicos</w:t>
            </w:r>
          </w:p>
        </w:tc>
      </w:tr>
      <w:tr w:rsidR="00265A8F" w:rsidRPr="00FC4334" w14:paraId="1F663F49" w14:textId="77777777" w:rsidTr="00C5235A">
        <w:trPr>
          <w:trHeight w:val="281"/>
        </w:trPr>
        <w:tc>
          <w:tcPr>
            <w:tcW w:w="171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A9DFB" w14:textId="77777777" w:rsidR="00265A8F" w:rsidRPr="00FC4334" w:rsidRDefault="00265A8F" w:rsidP="00C5235A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FC4334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Integração</w:t>
            </w:r>
          </w:p>
        </w:tc>
        <w:tc>
          <w:tcPr>
            <w:tcW w:w="990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4BA0D7" w14:textId="77777777" w:rsidR="00265A8F" w:rsidRPr="00FC4334" w:rsidRDefault="00265A8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FC4334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Incorporação de um elemento em conjunto</w:t>
            </w:r>
          </w:p>
        </w:tc>
      </w:tr>
      <w:tr w:rsidR="00265A8F" w:rsidRPr="00FC4334" w14:paraId="05FD7350" w14:textId="77777777" w:rsidTr="00C5235A">
        <w:trPr>
          <w:trHeight w:val="571"/>
        </w:trPr>
        <w:tc>
          <w:tcPr>
            <w:tcW w:w="1714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968BA4" w14:textId="77777777" w:rsidR="00265A8F" w:rsidRPr="00FC4334" w:rsidRDefault="00265A8F" w:rsidP="00C5235A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FC4334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QR Code</w:t>
            </w:r>
          </w:p>
        </w:tc>
        <w:tc>
          <w:tcPr>
            <w:tcW w:w="990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A77EE4B" w14:textId="380D642A" w:rsidR="00265A8F" w:rsidRPr="00FC4334" w:rsidRDefault="00265A8F" w:rsidP="00C5235A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FC4334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 xml:space="preserve">Sistema de código utilizando como entrada de dados por câmera e convertido e texto </w:t>
            </w:r>
            <w:r w:rsidR="00EA5DAD" w:rsidRPr="00FC4334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URI, numérico</w:t>
            </w:r>
            <w:r w:rsidRPr="00FC4334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, localização geográfica e outros.</w:t>
            </w:r>
          </w:p>
        </w:tc>
      </w:tr>
      <w:tr w:rsidR="00265A8F" w:rsidRPr="00FC4334" w14:paraId="6CF06747" w14:textId="77777777" w:rsidTr="00C5235A">
        <w:trPr>
          <w:trHeight w:val="571"/>
        </w:trPr>
        <w:tc>
          <w:tcPr>
            <w:tcW w:w="1714" w:type="dxa"/>
            <w:vMerge/>
            <w:tcBorders>
              <w:top w:val="single" w:sz="4" w:space="0" w:color="000000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73D8326" w14:textId="77777777" w:rsidR="00265A8F" w:rsidRPr="00FC4334" w:rsidRDefault="00265A8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</w:p>
        </w:tc>
        <w:tc>
          <w:tcPr>
            <w:tcW w:w="990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3DDD46C2" w14:textId="77777777" w:rsidR="00265A8F" w:rsidRPr="00FC4334" w:rsidRDefault="00265A8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</w:p>
        </w:tc>
      </w:tr>
      <w:tr w:rsidR="00265A8F" w:rsidRPr="00FC4334" w14:paraId="34C65A22" w14:textId="77777777" w:rsidTr="00C5235A">
        <w:trPr>
          <w:trHeight w:val="571"/>
        </w:trPr>
        <w:tc>
          <w:tcPr>
            <w:tcW w:w="1714" w:type="dxa"/>
            <w:vMerge w:val="restart"/>
            <w:tcBorders>
              <w:top w:val="single" w:sz="4" w:space="0" w:color="000000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6F0B9" w14:textId="77777777" w:rsidR="00265A8F" w:rsidRPr="00FC4334" w:rsidRDefault="00265A8F" w:rsidP="00C5235A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FC4334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SCRUM</w:t>
            </w:r>
          </w:p>
        </w:tc>
        <w:tc>
          <w:tcPr>
            <w:tcW w:w="9904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E3DD2A1" w14:textId="4B5034F1" w:rsidR="00265A8F" w:rsidRPr="00FC4334" w:rsidRDefault="00265A8F" w:rsidP="00C5235A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FC4334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 xml:space="preserve">Utilização de técnicas de 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desenvolvimento de software</w:t>
            </w:r>
            <w:r w:rsidRPr="00FC4334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 xml:space="preserve">, </w:t>
            </w:r>
            <w:r w:rsidR="00EA5DAD" w:rsidRPr="00FC4334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criado</w:t>
            </w:r>
            <w:r w:rsidRPr="00FC4334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 xml:space="preserve"> na Década de 90 e que atualmente é utilizado em mais de 60% dos projetos ágeis em todo mundo</w:t>
            </w:r>
          </w:p>
        </w:tc>
      </w:tr>
      <w:tr w:rsidR="00265A8F" w:rsidRPr="00FC4334" w14:paraId="44695C3F" w14:textId="77777777" w:rsidTr="00C5235A">
        <w:trPr>
          <w:trHeight w:val="571"/>
        </w:trPr>
        <w:tc>
          <w:tcPr>
            <w:tcW w:w="1714" w:type="dxa"/>
            <w:vMerge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87C968E" w14:textId="77777777" w:rsidR="00265A8F" w:rsidRPr="00FC4334" w:rsidRDefault="00265A8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</w:p>
        </w:tc>
        <w:tc>
          <w:tcPr>
            <w:tcW w:w="990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EA89503" w14:textId="77777777" w:rsidR="00265A8F" w:rsidRPr="00FC4334" w:rsidRDefault="00265A8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</w:p>
        </w:tc>
      </w:tr>
    </w:tbl>
    <w:p w14:paraId="1ECB8A19" w14:textId="017DA98B" w:rsidR="00265A8F" w:rsidRDefault="00265A8F" w:rsidP="00C645D1">
      <w:pPr>
        <w:pStyle w:val="Numerada"/>
        <w:numPr>
          <w:ilvl w:val="0"/>
          <w:numId w:val="0"/>
        </w:numPr>
        <w:spacing w:after="20"/>
        <w:ind w:left="357"/>
      </w:pPr>
    </w:p>
    <w:p w14:paraId="4CDDDF69" w14:textId="77777777" w:rsidR="00265A8F" w:rsidRDefault="00265A8F" w:rsidP="00C645D1">
      <w:pPr>
        <w:pStyle w:val="Numerada"/>
        <w:numPr>
          <w:ilvl w:val="0"/>
          <w:numId w:val="0"/>
        </w:numPr>
        <w:spacing w:after="20"/>
        <w:ind w:left="357"/>
      </w:pPr>
    </w:p>
    <w:p w14:paraId="6D29161E" w14:textId="77777777" w:rsidR="00C645D1" w:rsidRDefault="00C645D1" w:rsidP="00C645D1">
      <w:pPr>
        <w:pStyle w:val="Numerada"/>
        <w:numPr>
          <w:ilvl w:val="0"/>
          <w:numId w:val="0"/>
        </w:numPr>
        <w:spacing w:after="40"/>
        <w:ind w:left="357"/>
      </w:pPr>
    </w:p>
    <w:p w14:paraId="360E3339" w14:textId="77777777" w:rsidR="00C645D1" w:rsidRDefault="00C645D1" w:rsidP="00C645D1">
      <w:pPr>
        <w:pStyle w:val="Numerada"/>
        <w:numPr>
          <w:ilvl w:val="0"/>
          <w:numId w:val="0"/>
        </w:numPr>
        <w:spacing w:after="40"/>
        <w:ind w:left="357"/>
      </w:pPr>
    </w:p>
    <w:p w14:paraId="349C3B51" w14:textId="77777777" w:rsidR="00C645D1" w:rsidRDefault="00C645D1" w:rsidP="00C645D1">
      <w:pPr>
        <w:pStyle w:val="Numerada"/>
        <w:numPr>
          <w:ilvl w:val="0"/>
          <w:numId w:val="0"/>
        </w:numPr>
        <w:spacing w:after="40"/>
        <w:ind w:left="357"/>
      </w:pPr>
    </w:p>
    <w:p w14:paraId="0BAAC243" w14:textId="77777777" w:rsidR="00C645D1" w:rsidRDefault="00C645D1" w:rsidP="00C645D1">
      <w:pPr>
        <w:pStyle w:val="Numerada"/>
        <w:numPr>
          <w:ilvl w:val="0"/>
          <w:numId w:val="0"/>
        </w:numPr>
        <w:spacing w:after="40"/>
        <w:ind w:left="357"/>
      </w:pPr>
    </w:p>
    <w:p w14:paraId="7C82E38E" w14:textId="42EE6165" w:rsidR="00C645D1" w:rsidRDefault="00C645D1" w:rsidP="00C645D1">
      <w:pPr>
        <w:pStyle w:val="Numerada"/>
        <w:numPr>
          <w:ilvl w:val="0"/>
          <w:numId w:val="0"/>
        </w:numPr>
        <w:ind w:left="360"/>
      </w:pPr>
    </w:p>
    <w:p w14:paraId="4E1B44EB" w14:textId="072FD46D" w:rsidR="00265A8F" w:rsidRDefault="00265A8F" w:rsidP="00C645D1">
      <w:pPr>
        <w:pStyle w:val="Numerada"/>
        <w:numPr>
          <w:ilvl w:val="0"/>
          <w:numId w:val="0"/>
        </w:numPr>
        <w:ind w:left="360"/>
      </w:pPr>
    </w:p>
    <w:p w14:paraId="50F50009" w14:textId="620F3A13" w:rsidR="00265A8F" w:rsidRDefault="00265A8F" w:rsidP="00C645D1">
      <w:pPr>
        <w:pStyle w:val="Numerada"/>
        <w:numPr>
          <w:ilvl w:val="0"/>
          <w:numId w:val="0"/>
        </w:numPr>
        <w:ind w:left="360"/>
      </w:pPr>
    </w:p>
    <w:p w14:paraId="7D33DED0" w14:textId="49F7D1B1" w:rsidR="00265A8F" w:rsidRDefault="00265A8F" w:rsidP="00C645D1">
      <w:pPr>
        <w:pStyle w:val="Numerada"/>
        <w:numPr>
          <w:ilvl w:val="0"/>
          <w:numId w:val="0"/>
        </w:numPr>
        <w:ind w:left="360"/>
      </w:pPr>
    </w:p>
    <w:p w14:paraId="43343E27" w14:textId="4641499D" w:rsidR="00265A8F" w:rsidRDefault="00265A8F" w:rsidP="00C645D1">
      <w:pPr>
        <w:pStyle w:val="Numerada"/>
        <w:numPr>
          <w:ilvl w:val="0"/>
          <w:numId w:val="0"/>
        </w:numPr>
        <w:ind w:left="360"/>
      </w:pPr>
    </w:p>
    <w:p w14:paraId="51B1F802" w14:textId="338434C0" w:rsidR="00265A8F" w:rsidRDefault="00265A8F" w:rsidP="00C645D1">
      <w:pPr>
        <w:pStyle w:val="Numerada"/>
        <w:numPr>
          <w:ilvl w:val="0"/>
          <w:numId w:val="0"/>
        </w:numPr>
        <w:ind w:left="360"/>
      </w:pPr>
    </w:p>
    <w:p w14:paraId="71E88349" w14:textId="00018A0D" w:rsidR="00265A8F" w:rsidRDefault="00265A8F" w:rsidP="00C645D1">
      <w:pPr>
        <w:pStyle w:val="Numerada"/>
        <w:numPr>
          <w:ilvl w:val="0"/>
          <w:numId w:val="0"/>
        </w:numPr>
        <w:ind w:left="360"/>
      </w:pPr>
    </w:p>
    <w:p w14:paraId="5619B205" w14:textId="32CF447B" w:rsidR="00265A8F" w:rsidRDefault="00265A8F" w:rsidP="00C645D1">
      <w:pPr>
        <w:pStyle w:val="Numerada"/>
        <w:numPr>
          <w:ilvl w:val="0"/>
          <w:numId w:val="0"/>
        </w:numPr>
        <w:ind w:left="360"/>
      </w:pPr>
    </w:p>
    <w:p w14:paraId="54830224" w14:textId="40F608A7" w:rsidR="00265A8F" w:rsidRDefault="00265A8F" w:rsidP="00C645D1">
      <w:pPr>
        <w:pStyle w:val="Numerada"/>
        <w:numPr>
          <w:ilvl w:val="0"/>
          <w:numId w:val="0"/>
        </w:numPr>
        <w:ind w:left="360"/>
      </w:pPr>
    </w:p>
    <w:p w14:paraId="2B1BBF0B" w14:textId="5F5079D3" w:rsidR="00265A8F" w:rsidRPr="00C645D1" w:rsidRDefault="00265A8F" w:rsidP="00265A8F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  <w:r w:rsidRPr="00C645D1"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  <w:lastRenderedPageBreak/>
        <w:t>GERAL</w:t>
      </w:r>
    </w:p>
    <w:p w14:paraId="627CDCEA" w14:textId="3938913F" w:rsidR="00265A8F" w:rsidRPr="00265A8F" w:rsidRDefault="00D679AA" w:rsidP="00BE4E11">
      <w:pPr>
        <w:pStyle w:val="PargrafodaLista"/>
        <w:numPr>
          <w:ilvl w:val="0"/>
          <w:numId w:val="8"/>
        </w:numPr>
        <w:spacing w:line="360" w:lineRule="auto"/>
        <w:rPr>
          <w:b/>
          <w:bCs/>
          <w:noProof/>
          <w:sz w:val="32"/>
          <w:szCs w:val="32"/>
          <w:lang w:val="pt-BR"/>
        </w:rPr>
      </w:pPr>
      <w:r w:rsidRPr="00D679AA">
        <w:rPr>
          <w:b/>
          <w:bCs/>
          <w:noProof/>
          <w:sz w:val="32"/>
          <w:szCs w:val="32"/>
          <w:lang w:val="pt-BR"/>
        </w:rPr>
        <w:t>Referências</w:t>
      </w:r>
    </w:p>
    <w:p w14:paraId="39B6C5E3" w14:textId="46E03535" w:rsidR="00265A8F" w:rsidRDefault="00265A8F" w:rsidP="00C645D1">
      <w:pPr>
        <w:pStyle w:val="Numerada"/>
        <w:numPr>
          <w:ilvl w:val="0"/>
          <w:numId w:val="0"/>
        </w:numPr>
        <w:ind w:left="360"/>
      </w:pPr>
    </w:p>
    <w:p w14:paraId="3B2BC75C" w14:textId="2265FA69" w:rsidR="006B4384" w:rsidRDefault="006B4384" w:rsidP="00C645D1">
      <w:pPr>
        <w:pStyle w:val="Numerada"/>
        <w:numPr>
          <w:ilvl w:val="0"/>
          <w:numId w:val="0"/>
        </w:numPr>
        <w:ind w:left="360"/>
      </w:pPr>
      <w:r>
        <w:rPr>
          <w:noProof/>
          <w:lang w:val="pt-BR" w:eastAsia="pt-BR"/>
        </w:rPr>
        <w:drawing>
          <wp:anchor distT="0" distB="0" distL="114300" distR="114300" simplePos="0" relativeHeight="251658240" behindDoc="1" locked="0" layoutInCell="1" allowOverlap="1" wp14:anchorId="261E2A96" wp14:editId="3D4464E9">
            <wp:simplePos x="0" y="0"/>
            <wp:positionH relativeFrom="margin">
              <wp:align>left</wp:align>
            </wp:positionH>
            <wp:positionV relativeFrom="paragraph">
              <wp:posOffset>6840</wp:posOffset>
            </wp:positionV>
            <wp:extent cx="6957116" cy="5147524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84"/>
                    <a:stretch/>
                  </pic:blipFill>
                  <pic:spPr bwMode="auto">
                    <a:xfrm>
                      <a:off x="0" y="0"/>
                      <a:ext cx="6957116" cy="5147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FBA0C3" w14:textId="2FAE51B7" w:rsidR="006B4384" w:rsidRDefault="006B4384" w:rsidP="00C645D1">
      <w:pPr>
        <w:pStyle w:val="Numerada"/>
        <w:numPr>
          <w:ilvl w:val="0"/>
          <w:numId w:val="0"/>
        </w:numPr>
        <w:ind w:left="360"/>
      </w:pPr>
    </w:p>
    <w:p w14:paraId="4CA412A7" w14:textId="1FDA9ECB" w:rsidR="00C645D1" w:rsidRDefault="00C645D1" w:rsidP="00C645D1">
      <w:pPr>
        <w:pStyle w:val="Numerada"/>
        <w:numPr>
          <w:ilvl w:val="0"/>
          <w:numId w:val="0"/>
        </w:numPr>
        <w:ind w:left="360"/>
      </w:pPr>
    </w:p>
    <w:p w14:paraId="7818CC36" w14:textId="54B2E196" w:rsidR="006B4384" w:rsidRDefault="006B4384" w:rsidP="00827D85">
      <w:pPr>
        <w:pStyle w:val="Numerada"/>
        <w:numPr>
          <w:ilvl w:val="0"/>
          <w:numId w:val="0"/>
        </w:numPr>
        <w:ind w:left="360"/>
      </w:pPr>
    </w:p>
    <w:p w14:paraId="6A674471" w14:textId="4670F0D2" w:rsidR="0044031A" w:rsidRDefault="0044031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67A529B8" w14:textId="47827137" w:rsidR="0044031A" w:rsidRDefault="0044031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623D5C4F" w14:textId="017B0404" w:rsidR="0044031A" w:rsidRDefault="0044031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34D637D1" w14:textId="77777777" w:rsidR="0044031A" w:rsidRDefault="0044031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33448BCF" w14:textId="77777777" w:rsidR="0044031A" w:rsidRDefault="0044031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0BFBC928" w14:textId="77777777" w:rsidR="0044031A" w:rsidRDefault="0044031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7945A5CF" w14:textId="77777777" w:rsidR="0044031A" w:rsidRDefault="0044031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42124B40" w14:textId="77777777" w:rsidR="0044031A" w:rsidRDefault="0044031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1B970C9A" w14:textId="0582B9D4" w:rsidR="0044031A" w:rsidRDefault="0044031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6A651D85" w14:textId="5A2EB16B" w:rsidR="0044031A" w:rsidRDefault="0044031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2CA53613" w14:textId="1F2A8499" w:rsidR="0044031A" w:rsidRDefault="0044031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145460E8" w14:textId="0D86574B" w:rsidR="0044031A" w:rsidRDefault="0044031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69063593" w14:textId="525B7D41" w:rsidR="0044031A" w:rsidRDefault="0044031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4021B165" w14:textId="00D364E5" w:rsidR="0044031A" w:rsidRDefault="006B4384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8A4F8E" wp14:editId="01C633B5">
                <wp:simplePos x="0" y="0"/>
                <wp:positionH relativeFrom="margin">
                  <wp:posOffset>253365</wp:posOffset>
                </wp:positionH>
                <wp:positionV relativeFrom="paragraph">
                  <wp:posOffset>252875</wp:posOffset>
                </wp:positionV>
                <wp:extent cx="5646420" cy="254635"/>
                <wp:effectExtent l="0" t="0" r="11430" b="12065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6420" cy="2546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492EA201" id="Retângulo 7" o:spid="_x0000_s1026" style="position:absolute;margin-left:19.95pt;margin-top:19.9pt;width:444.6pt;height:20.0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" filled="f" strokecolor="black [3213]" strokeweight="1pt">
                <w10:wrap anchorx="margin"/>
              </v:rect>
            </w:pict>
          </mc:Fallback>
        </mc:AlternateContent>
      </w:r>
    </w:p>
    <w:p w14:paraId="63E902AE" w14:textId="494686E9" w:rsidR="0044031A" w:rsidRPr="00D679AA" w:rsidRDefault="00D679AA" w:rsidP="006B4384">
      <w:pPr>
        <w:pStyle w:val="Commarcadores"/>
        <w:numPr>
          <w:ilvl w:val="0"/>
          <w:numId w:val="0"/>
        </w:numPr>
        <w:ind w:left="720"/>
        <w:rPr>
          <w:noProof/>
          <w:sz w:val="28"/>
          <w:szCs w:val="28"/>
          <w:lang w:val="pt-BR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406E78" wp14:editId="2B69F89E">
                <wp:simplePos x="0" y="0"/>
                <wp:positionH relativeFrom="column">
                  <wp:posOffset>607205</wp:posOffset>
                </wp:positionH>
                <wp:positionV relativeFrom="paragraph">
                  <wp:posOffset>95250</wp:posOffset>
                </wp:positionV>
                <wp:extent cx="57873" cy="46298"/>
                <wp:effectExtent l="0" t="0" r="18415" b="11430"/>
                <wp:wrapNone/>
                <wp:docPr id="8" name="Fluxograma: Co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73" cy="46298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FA781B" w14:textId="77777777" w:rsidR="007D55FA" w:rsidRDefault="007D55FA" w:rsidP="00D679A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4B406E78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uxograma: Conector 8" o:spid="_x0000_s1026" type="#_x0000_t120" style="position:absolute;left:0;text-align:left;margin-left:47.8pt;margin-top:7.5pt;width:4.55pt;height:3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" fillcolor="black [3213]" strokecolor="black [3213]" strokeweight="1pt">
                <v:stroke joinstyle="miter"/>
                <v:textbox>
                  <w:txbxContent>
                    <w:p w14:paraId="7AFA781B" w14:textId="77777777" w:rsidR="007D55FA" w:rsidRDefault="007D55FA" w:rsidP="00D679A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6B4384">
        <w:rPr>
          <w:noProof/>
          <w:lang w:val="pt-BR"/>
        </w:rPr>
        <w:t xml:space="preserve">   </w:t>
      </w:r>
      <w:r>
        <w:rPr>
          <w:noProof/>
          <w:lang w:val="pt-BR"/>
        </w:rPr>
        <w:t xml:space="preserve">        </w:t>
      </w:r>
      <w:r w:rsidRPr="00D679AA">
        <w:rPr>
          <w:noProof/>
          <w:sz w:val="28"/>
          <w:szCs w:val="28"/>
          <w:lang w:val="pt-BR"/>
        </w:rPr>
        <w:t>Site de Pesquisa</w:t>
      </w:r>
    </w:p>
    <w:p w14:paraId="25186A84" w14:textId="78505FE5" w:rsidR="00906234" w:rsidRPr="00906234" w:rsidRDefault="00D679AA" w:rsidP="0044031A">
      <w:pPr>
        <w:pStyle w:val="Commarcadores"/>
        <w:numPr>
          <w:ilvl w:val="0"/>
          <w:numId w:val="0"/>
        </w:numPr>
        <w:rPr>
          <w:noProof/>
          <w:color w:val="000000" w:themeColor="hyperlink"/>
          <w:u w:val="single"/>
          <w:lang w:val="pt-BR"/>
        </w:rPr>
      </w:pPr>
      <w:r>
        <w:rPr>
          <w:noProof/>
          <w:lang w:val="pt-BR"/>
        </w:rPr>
        <w:tab/>
      </w:r>
      <w:hyperlink r:id="rId21" w:history="1">
        <w:r w:rsidRPr="008942F2">
          <w:rPr>
            <w:rStyle w:val="Hyperlink"/>
            <w:noProof/>
            <w:lang w:val="pt-BR"/>
          </w:rPr>
          <w:t>https://www.zkteco.com.br/solucoes/visitantes/</w:t>
        </w:r>
      </w:hyperlink>
    </w:p>
    <w:p w14:paraId="28672EEA" w14:textId="78505FE5" w:rsidR="00906234" w:rsidRDefault="00D679AA" w:rsidP="0044031A">
      <w:pPr>
        <w:pStyle w:val="Commarcadores"/>
        <w:numPr>
          <w:ilvl w:val="0"/>
          <w:numId w:val="0"/>
        </w:numPr>
        <w:rPr>
          <w:rStyle w:val="Hyperlink"/>
          <w:noProof/>
          <w:lang w:val="pt-BR"/>
        </w:rPr>
      </w:pPr>
      <w:r>
        <w:rPr>
          <w:noProof/>
          <w:lang w:val="pt-BR"/>
        </w:rPr>
        <w:tab/>
      </w:r>
      <w:hyperlink r:id="rId22" w:history="1">
        <w:r w:rsidRPr="008942F2">
          <w:rPr>
            <w:rStyle w:val="Hyperlink"/>
            <w:noProof/>
            <w:lang w:val="pt-BR"/>
          </w:rPr>
          <w:t>https://blog.groupsoftware.com.br/condominio-inteligente-2/</w:t>
        </w:r>
      </w:hyperlink>
    </w:p>
    <w:p w14:paraId="79EA8B18" w14:textId="301FAA1C" w:rsidR="00906234" w:rsidRPr="00906234" w:rsidRDefault="00AE53A8" w:rsidP="00906234">
      <w:pPr>
        <w:pStyle w:val="Commarcadores"/>
        <w:numPr>
          <w:ilvl w:val="0"/>
          <w:numId w:val="0"/>
        </w:numPr>
        <w:ind w:firstLine="720"/>
        <w:rPr>
          <w:rFonts w:ascii="Arial" w:hAnsi="Arial" w:cs="Arial"/>
          <w:noProof/>
          <w:color w:val="000000" w:themeColor="hyperlink"/>
          <w:u w:val="single"/>
          <w:lang w:val="pt-BR"/>
        </w:rPr>
      </w:pPr>
      <w:hyperlink r:id="rId23" w:history="1">
        <w:r w:rsidR="00906234" w:rsidRPr="001B6137">
          <w:rPr>
            <w:rStyle w:val="Hyperlink"/>
            <w:rFonts w:ascii="Arial" w:hAnsi="Arial" w:cs="Arial"/>
            <w:shd w:val="clear" w:color="auto" w:fill="FFFFFF"/>
          </w:rPr>
          <w:t>https://www.defesacivil.sc.gov.br/monitoramento-e-alerta-o-que-e/</w:t>
        </w:r>
      </w:hyperlink>
    </w:p>
    <w:p w14:paraId="5C9EB855" w14:textId="2B8AE6BD" w:rsidR="00D679AA" w:rsidRDefault="00D679A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35EE2307" w14:textId="0BC2A1BB" w:rsidR="00D679AA" w:rsidRDefault="00D679A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44C342C6" w14:textId="11E5767B" w:rsidR="00D679AA" w:rsidRDefault="00D679A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2AFF0A47" w14:textId="153A051C" w:rsidR="00D679AA" w:rsidRDefault="00D679A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056B7C4A" w14:textId="77777777" w:rsidR="00D679AA" w:rsidRPr="00C645D1" w:rsidRDefault="00D679AA" w:rsidP="00D679AA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  <w:r w:rsidRPr="00C645D1"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  <w:lastRenderedPageBreak/>
        <w:t>GERAL</w:t>
      </w:r>
    </w:p>
    <w:p w14:paraId="36EF6E4A" w14:textId="3C6E8AF5" w:rsidR="00D679AA" w:rsidRDefault="00D679AA" w:rsidP="00874BF7">
      <w:pPr>
        <w:pStyle w:val="PargrafodaLista"/>
        <w:spacing w:line="360" w:lineRule="auto"/>
        <w:rPr>
          <w:b/>
          <w:bCs/>
          <w:noProof/>
          <w:sz w:val="32"/>
          <w:szCs w:val="32"/>
          <w:lang w:val="pt-BR"/>
        </w:rPr>
      </w:pPr>
      <w:r w:rsidRPr="00874BF7">
        <w:rPr>
          <w:b/>
          <w:bCs/>
          <w:noProof/>
          <w:sz w:val="32"/>
          <w:szCs w:val="32"/>
          <w:lang w:val="pt-BR"/>
        </w:rPr>
        <w:t>Questionário e Entrevista</w:t>
      </w:r>
    </w:p>
    <w:p w14:paraId="7431B54F" w14:textId="32058B51" w:rsidR="00D679AA" w:rsidRDefault="00D679AA" w:rsidP="00D679AA">
      <w:pPr>
        <w:pStyle w:val="PargrafodaLista"/>
        <w:spacing w:line="360" w:lineRule="auto"/>
        <w:rPr>
          <w:b/>
          <w:bCs/>
          <w:noProof/>
          <w:sz w:val="32"/>
          <w:szCs w:val="32"/>
          <w:lang w:val="pt-BR"/>
        </w:rPr>
      </w:pPr>
    </w:p>
    <w:p w14:paraId="3784BE7C" w14:textId="77777777" w:rsidR="00D679AA" w:rsidRDefault="00D679AA" w:rsidP="00874BF7">
      <w:pPr>
        <w:ind w:left="360"/>
      </w:pPr>
      <w:r>
        <w:t>Com base em</w:t>
      </w:r>
      <w:r w:rsidRPr="00435FB6">
        <w:t xml:space="preserve"> pesquisa</w:t>
      </w:r>
      <w:r>
        <w:t>s</w:t>
      </w:r>
      <w:r w:rsidRPr="00435FB6">
        <w:t xml:space="preserve"> on-line,</w:t>
      </w:r>
      <w:r>
        <w:t xml:space="preserve"> identificamos as necessidades em resoluções dos problemas encontrados no cotidiano residencial, por meio de automação residencial buscamos sempre uma melhoria contínuas, Ex.: segurança, conforto e comodidade e reduções de custos para os moradores (Clientes).  </w:t>
      </w:r>
    </w:p>
    <w:p w14:paraId="7A8C72EF" w14:textId="77777777" w:rsidR="00D679AA" w:rsidRDefault="00D679AA" w:rsidP="00874BF7">
      <w:pPr>
        <w:ind w:left="360"/>
      </w:pPr>
      <w:r>
        <w:t>O software terá acesso os usuários através de pré-cadastro dos moradores do condomínio, por meio de app o morador poderá conceder acesso a visitantes por meio de QRcode sendo ele no dia à dia ou organização de eventos e terceiros onde o visitante em posse do QRcode apresenta na portaria para um leitor e o leitor consulta o BD para conceder o acesso ou restringir  validando com biometria facial.</w:t>
      </w:r>
    </w:p>
    <w:p w14:paraId="79223D7F" w14:textId="77777777" w:rsidR="00D679AA" w:rsidRDefault="00D679AA" w:rsidP="00874BF7">
      <w:pPr>
        <w:ind w:left="360"/>
      </w:pPr>
      <w:r>
        <w:t>O projeto adotará a metodologia Scrum para a elaboração do projeto, o projeto será realizado por uma equipe pequena e multidisciplinar dando agilidade e eficiência para a finalização do projeto.</w:t>
      </w:r>
    </w:p>
    <w:p w14:paraId="319E28F3" w14:textId="77777777" w:rsidR="00D679AA" w:rsidRDefault="00D679AA" w:rsidP="00D679AA"/>
    <w:p w14:paraId="1B95B6D7" w14:textId="77777777" w:rsidR="00D679AA" w:rsidRPr="00EB2AC1" w:rsidRDefault="00D679AA" w:rsidP="00D679AA">
      <w:pPr>
        <w:rPr>
          <w:noProof/>
          <w:lang w:val="pt-BR"/>
        </w:rPr>
      </w:pPr>
    </w:p>
    <w:p w14:paraId="5994114C" w14:textId="77777777" w:rsidR="00D679AA" w:rsidRPr="00EB2AC1" w:rsidRDefault="00D679AA" w:rsidP="00BE4E11">
      <w:pPr>
        <w:pStyle w:val="Commarcadores"/>
        <w:numPr>
          <w:ilvl w:val="0"/>
          <w:numId w:val="10"/>
        </w:numPr>
        <w:rPr>
          <w:noProof/>
          <w:lang w:val="pt-BR"/>
        </w:rPr>
      </w:pPr>
      <w:r>
        <w:rPr>
          <w:rStyle w:val="Negrito"/>
          <w:noProof/>
          <w:lang w:val="pt-BR"/>
        </w:rPr>
        <w:t>Com quem foi feito?:</w:t>
      </w:r>
      <w:r w:rsidRPr="00EB2AC1">
        <w:rPr>
          <w:rStyle w:val="Negrito"/>
          <w:noProof/>
          <w:lang w:val="pt-BR" w:bidi="pt-BR"/>
        </w:rPr>
        <w:t xml:space="preserve"> </w:t>
      </w:r>
      <w:r>
        <w:rPr>
          <w:noProof/>
          <w:lang w:val="pt-BR"/>
        </w:rPr>
        <w:t>Amigos e familiares</w:t>
      </w:r>
    </w:p>
    <w:p w14:paraId="20687D7C" w14:textId="77777777" w:rsidR="00D679AA" w:rsidRPr="00EB2AC1" w:rsidRDefault="00D679AA" w:rsidP="00BE4E11">
      <w:pPr>
        <w:pStyle w:val="Commarcadores"/>
        <w:numPr>
          <w:ilvl w:val="0"/>
          <w:numId w:val="10"/>
        </w:numPr>
        <w:rPr>
          <w:noProof/>
          <w:lang w:val="pt-BR"/>
        </w:rPr>
      </w:pPr>
      <w:r>
        <w:rPr>
          <w:rStyle w:val="Negrito"/>
          <w:noProof/>
          <w:lang w:val="pt-BR"/>
        </w:rPr>
        <w:t xml:space="preserve">Declaração do Projeto: </w:t>
      </w:r>
      <w:r>
        <w:rPr>
          <w:noProof/>
          <w:lang w:val="pt-BR"/>
        </w:rPr>
        <w:t>Automação Residencial</w:t>
      </w:r>
    </w:p>
    <w:p w14:paraId="63A2AE99" w14:textId="77777777" w:rsidR="00D679AA" w:rsidRPr="00EB2AC1" w:rsidRDefault="00D679AA" w:rsidP="00BE4E11">
      <w:pPr>
        <w:pStyle w:val="Commarcadores"/>
        <w:numPr>
          <w:ilvl w:val="0"/>
          <w:numId w:val="10"/>
        </w:numPr>
        <w:rPr>
          <w:noProof/>
          <w:lang w:val="pt-BR"/>
        </w:rPr>
      </w:pPr>
      <w:r>
        <w:rPr>
          <w:rStyle w:val="Negrito"/>
          <w:noProof/>
          <w:lang w:val="pt-BR"/>
        </w:rPr>
        <w:t>Finalidade:</w:t>
      </w:r>
      <w:r w:rsidRPr="00EB2AC1">
        <w:rPr>
          <w:rStyle w:val="Negrito"/>
          <w:noProof/>
          <w:lang w:val="pt-BR" w:bidi="pt-BR"/>
        </w:rPr>
        <w:t xml:space="preserve"> </w:t>
      </w:r>
      <w:r>
        <w:t xml:space="preserve">Através da automação residencial oferecer segurança, conforto e comodidade. </w:t>
      </w:r>
    </w:p>
    <w:p w14:paraId="73111864" w14:textId="77777777" w:rsidR="00D679AA" w:rsidRPr="00EB2AC1" w:rsidRDefault="00D679AA" w:rsidP="00BE4E11">
      <w:pPr>
        <w:pStyle w:val="Commarcadores"/>
        <w:numPr>
          <w:ilvl w:val="0"/>
          <w:numId w:val="10"/>
        </w:numPr>
        <w:rPr>
          <w:noProof/>
          <w:lang w:val="pt-BR"/>
        </w:rPr>
      </w:pPr>
      <w:r>
        <w:rPr>
          <w:rStyle w:val="Negrito"/>
          <w:noProof/>
          <w:lang w:val="pt-BR"/>
        </w:rPr>
        <w:t>Período de tempo:</w:t>
      </w:r>
      <w:r w:rsidRPr="00EB2AC1">
        <w:rPr>
          <w:rStyle w:val="Negrito"/>
          <w:noProof/>
          <w:lang w:val="pt-BR" w:bidi="pt-BR"/>
        </w:rPr>
        <w:t xml:space="preserve"> </w:t>
      </w:r>
      <w:r>
        <w:t>5 meses</w:t>
      </w:r>
    </w:p>
    <w:p w14:paraId="71E1BB59" w14:textId="77777777" w:rsidR="00D679AA" w:rsidRPr="00EB2AC1" w:rsidRDefault="00D679AA" w:rsidP="00BE4E11">
      <w:pPr>
        <w:pStyle w:val="Commarcadores"/>
        <w:numPr>
          <w:ilvl w:val="0"/>
          <w:numId w:val="10"/>
        </w:numPr>
        <w:rPr>
          <w:noProof/>
          <w:lang w:val="pt-BR"/>
        </w:rPr>
      </w:pPr>
      <w:r>
        <w:rPr>
          <w:rStyle w:val="Negrito"/>
          <w:noProof/>
          <w:lang w:val="pt-BR"/>
        </w:rPr>
        <w:t>Fundamentos teóricos:</w:t>
      </w:r>
      <w:r w:rsidRPr="00EB2AC1">
        <w:rPr>
          <w:rStyle w:val="Negrito"/>
          <w:noProof/>
          <w:lang w:val="pt-BR" w:bidi="pt-BR"/>
        </w:rPr>
        <w:t xml:space="preserve"> </w:t>
      </w:r>
      <w:r>
        <w:rPr>
          <w:noProof/>
          <w:lang w:val="pt-BR"/>
        </w:rPr>
        <w:t>Estudos e sala aula, livros pesquisas de campo e internet.</w:t>
      </w:r>
    </w:p>
    <w:p w14:paraId="7BDD2B75" w14:textId="77777777" w:rsidR="00D679AA" w:rsidRDefault="00D679AA" w:rsidP="00BE4E11">
      <w:pPr>
        <w:pStyle w:val="Commarcadores"/>
        <w:numPr>
          <w:ilvl w:val="0"/>
          <w:numId w:val="10"/>
        </w:numPr>
        <w:rPr>
          <w:noProof/>
          <w:lang w:val="pt-BR"/>
        </w:rPr>
      </w:pPr>
      <w:r>
        <w:rPr>
          <w:rStyle w:val="Negrito"/>
          <w:noProof/>
          <w:lang w:val="pt-BR"/>
        </w:rPr>
        <w:t xml:space="preserve">Ferramentas: </w:t>
      </w:r>
      <w:r>
        <w:rPr>
          <w:noProof/>
          <w:lang w:val="pt-BR"/>
        </w:rPr>
        <w:t>Internet e quaestionário.</w:t>
      </w:r>
    </w:p>
    <w:p w14:paraId="6ED91785" w14:textId="77777777" w:rsidR="00D679AA" w:rsidRDefault="00D679AA" w:rsidP="00BE4E11">
      <w:pPr>
        <w:pStyle w:val="Commarcadores"/>
        <w:numPr>
          <w:ilvl w:val="0"/>
          <w:numId w:val="10"/>
        </w:numPr>
        <w:rPr>
          <w:noProof/>
          <w:lang w:val="pt-BR"/>
        </w:rPr>
      </w:pPr>
      <w:r>
        <w:rPr>
          <w:rStyle w:val="Negrito"/>
          <w:noProof/>
          <w:lang w:val="pt-BR"/>
        </w:rPr>
        <w:t>Fonte de consulta:</w:t>
      </w:r>
      <w:r>
        <w:rPr>
          <w:noProof/>
          <w:lang w:val="pt-BR"/>
        </w:rPr>
        <w:t xml:space="preserve"> Pesquisa web e </w:t>
      </w:r>
      <w:r>
        <w:t>questionário</w:t>
      </w:r>
    </w:p>
    <w:p w14:paraId="19683870" w14:textId="77777777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4E49E28D" w14:textId="77777777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0385081A" w14:textId="77777777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21948EDC" w14:textId="77777777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5B39575A" w14:textId="77777777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41D8F1D6" w14:textId="77777777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1F281C0A" w14:textId="77777777" w:rsidR="00874BF7" w:rsidRPr="00C645D1" w:rsidRDefault="00874BF7" w:rsidP="00874BF7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  <w:r w:rsidRPr="00C645D1"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  <w:lastRenderedPageBreak/>
        <w:t>GERAL</w:t>
      </w:r>
    </w:p>
    <w:p w14:paraId="4ECCFE01" w14:textId="60C86FE4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5B3F2491" w14:textId="4F7BD7A0" w:rsidR="00874BF7" w:rsidRDefault="00874BF7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5D0BF388" w14:textId="77777777" w:rsidR="00874BF7" w:rsidRDefault="00874BF7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29393C17" w14:textId="7F9B196C" w:rsidR="00D679AA" w:rsidRDefault="00874BF7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661312" behindDoc="0" locked="0" layoutInCell="1" allowOverlap="1" wp14:anchorId="685C1568" wp14:editId="176A13E9">
            <wp:simplePos x="0" y="0"/>
            <wp:positionH relativeFrom="column">
              <wp:posOffset>309342</wp:posOffset>
            </wp:positionH>
            <wp:positionV relativeFrom="paragraph">
              <wp:posOffset>5940</wp:posOffset>
            </wp:positionV>
            <wp:extent cx="5400040" cy="3703955"/>
            <wp:effectExtent l="0" t="0" r="0" b="0"/>
            <wp:wrapThrough wrapText="bothSides">
              <wp:wrapPolygon edited="0">
                <wp:start x="0" y="0"/>
                <wp:lineTo x="0" y="21441"/>
                <wp:lineTo x="21488" y="21441"/>
                <wp:lineTo x="21488" y="0"/>
                <wp:lineTo x="0" y="0"/>
              </wp:wrapPolygon>
            </wp:wrapThrough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C2FC06" w14:textId="39AB1CC3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3A4B3877" w14:textId="3906D301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72C1EF3D" w14:textId="1DD0A79A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1503F857" w14:textId="1BB165CD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545ADAC6" w14:textId="77777777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3C87CE79" w14:textId="77777777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4108CB0E" w14:textId="61D3A9D1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09629C6D" w14:textId="77777777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2717A7E3" w14:textId="77777777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51908256" w14:textId="77777777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37371CF8" w14:textId="77777777" w:rsidR="00874BF7" w:rsidRDefault="00874BF7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2FE4F309" w14:textId="206AAB37" w:rsidR="00D679AA" w:rsidRDefault="00874BF7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662336" behindDoc="0" locked="0" layoutInCell="1" allowOverlap="1" wp14:anchorId="498BB2B3" wp14:editId="42A4FDDC">
            <wp:simplePos x="0" y="0"/>
            <wp:positionH relativeFrom="column">
              <wp:posOffset>367850</wp:posOffset>
            </wp:positionH>
            <wp:positionV relativeFrom="paragraph">
              <wp:posOffset>1684760</wp:posOffset>
            </wp:positionV>
            <wp:extent cx="5400040" cy="3135630"/>
            <wp:effectExtent l="0" t="0" r="0" b="7620"/>
            <wp:wrapThrough wrapText="bothSides">
              <wp:wrapPolygon edited="0">
                <wp:start x="0" y="0"/>
                <wp:lineTo x="0" y="21521"/>
                <wp:lineTo x="21488" y="21521"/>
                <wp:lineTo x="21488" y="0"/>
                <wp:lineTo x="0" y="0"/>
              </wp:wrapPolygon>
            </wp:wrapThrough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4C7948" w14:textId="3029754B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79D5B743" w14:textId="11EDBB1B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16E48C24" w14:textId="7E53630E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17813DAD" w14:textId="5BD65B09" w:rsidR="00874BF7" w:rsidRPr="00C645D1" w:rsidRDefault="00874BF7" w:rsidP="00874BF7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  <w:r w:rsidRPr="00C645D1"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  <w:lastRenderedPageBreak/>
        <w:t>GERAL</w:t>
      </w:r>
    </w:p>
    <w:p w14:paraId="158B8504" w14:textId="7C6DD13C" w:rsidR="00874BF7" w:rsidRDefault="00874BF7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11D26510" w14:textId="5677EBB5" w:rsidR="00874BF7" w:rsidRDefault="00874BF7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47C54C42" w14:textId="1C00D93E" w:rsidR="00D679AA" w:rsidRDefault="000C0949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663360" behindDoc="0" locked="0" layoutInCell="1" allowOverlap="1" wp14:anchorId="0E6E6F56" wp14:editId="4DA4FF84">
            <wp:simplePos x="0" y="0"/>
            <wp:positionH relativeFrom="margin">
              <wp:align>center</wp:align>
            </wp:positionH>
            <wp:positionV relativeFrom="paragraph">
              <wp:posOffset>52006</wp:posOffset>
            </wp:positionV>
            <wp:extent cx="5400040" cy="3475990"/>
            <wp:effectExtent l="0" t="0" r="0" b="0"/>
            <wp:wrapThrough wrapText="bothSides">
              <wp:wrapPolygon edited="0">
                <wp:start x="0" y="0"/>
                <wp:lineTo x="0" y="21426"/>
                <wp:lineTo x="21488" y="21426"/>
                <wp:lineTo x="21488" y="0"/>
                <wp:lineTo x="0" y="0"/>
              </wp:wrapPolygon>
            </wp:wrapThrough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0B6B0C" w14:textId="3607FF92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0C169ADB" w14:textId="2B1AE912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5A3F81D3" w14:textId="444157AB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51645351" w14:textId="5AEFE225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10DD3833" w14:textId="2ECE2EAB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11C1B3FA" w14:textId="0B4AAD04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eastAsia="pt-BR"/>
        </w:rPr>
      </w:pPr>
    </w:p>
    <w:p w14:paraId="4F22412E" w14:textId="41A9D5A4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eastAsia="pt-BR"/>
        </w:rPr>
      </w:pPr>
    </w:p>
    <w:p w14:paraId="702B66DD" w14:textId="14E6D0AB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eastAsia="pt-BR"/>
        </w:rPr>
      </w:pPr>
    </w:p>
    <w:p w14:paraId="4C160E5E" w14:textId="5E0B1681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0531FD26" w14:textId="77777777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69C95BD7" w14:textId="2B06856B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6CD53A6B" w14:textId="26A56F11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4B2F099D" w14:textId="46AC579E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6690B7DB" w14:textId="2E672968" w:rsidR="00D679AA" w:rsidRDefault="000C0949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664384" behindDoc="0" locked="0" layoutInCell="1" allowOverlap="1" wp14:anchorId="6EE6F7ED" wp14:editId="063DEC58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5400040" cy="2176145"/>
            <wp:effectExtent l="0" t="0" r="0" b="0"/>
            <wp:wrapThrough wrapText="bothSides">
              <wp:wrapPolygon edited="0">
                <wp:start x="0" y="0"/>
                <wp:lineTo x="0" y="21367"/>
                <wp:lineTo x="21488" y="21367"/>
                <wp:lineTo x="21488" y="0"/>
                <wp:lineTo x="0" y="0"/>
              </wp:wrapPolygon>
            </wp:wrapThrough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EA3502" w14:textId="55485275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2C006F82" w14:textId="54C9E789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27C2A9A4" w14:textId="29D109A5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71F2C321" w14:textId="57720263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0934BEEE" w14:textId="0467B590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478D6057" w14:textId="2B7F4448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15B5C612" w14:textId="7993616D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797C598E" w14:textId="2BB78408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3284A58E" w14:textId="0F2A5F0D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25D013ED" w14:textId="73E55810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3A992EAF" w14:textId="6B9DD643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21A0C345" w14:textId="21F07905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28C86708" w14:textId="1A7274B9" w:rsidR="00874BF7" w:rsidRPr="00C645D1" w:rsidRDefault="00874BF7" w:rsidP="00874BF7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  <w:r w:rsidRPr="00C645D1"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  <w:lastRenderedPageBreak/>
        <w:t>GERAL</w:t>
      </w:r>
    </w:p>
    <w:p w14:paraId="2F7003C9" w14:textId="277412D9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774E0810" w14:textId="305B3132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07984A0C" w14:textId="4070668F" w:rsidR="00D679AA" w:rsidRDefault="000C0949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665408" behindDoc="0" locked="0" layoutInCell="1" allowOverlap="1" wp14:anchorId="0C7127D9" wp14:editId="5C51107F">
            <wp:simplePos x="0" y="0"/>
            <wp:positionH relativeFrom="margin">
              <wp:align>center</wp:align>
            </wp:positionH>
            <wp:positionV relativeFrom="paragraph">
              <wp:posOffset>209083</wp:posOffset>
            </wp:positionV>
            <wp:extent cx="5400040" cy="2117090"/>
            <wp:effectExtent l="0" t="0" r="0" b="0"/>
            <wp:wrapThrough wrapText="bothSides">
              <wp:wrapPolygon edited="0">
                <wp:start x="0" y="0"/>
                <wp:lineTo x="0" y="21380"/>
                <wp:lineTo x="21488" y="21380"/>
                <wp:lineTo x="21488" y="0"/>
                <wp:lineTo x="0" y="0"/>
              </wp:wrapPolygon>
            </wp:wrapThrough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5D6820" w14:textId="6F2B7887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3270958D" w14:textId="0C813183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24261ADD" w14:textId="3E0BF09E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64E1658D" w14:textId="6DF50BCF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3601C730" w14:textId="43654EFB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7D4344AA" w14:textId="0E224C0F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18AE31DC" w14:textId="3349EE70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6DBB8163" w14:textId="22099DDA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4D5FA335" w14:textId="339378B4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690505FD" w14:textId="3B8A59D9" w:rsidR="00D679AA" w:rsidRDefault="00874BF7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669504" behindDoc="0" locked="0" layoutInCell="1" allowOverlap="1" wp14:anchorId="27E05CFD" wp14:editId="45A5A61C">
            <wp:simplePos x="0" y="0"/>
            <wp:positionH relativeFrom="margin">
              <wp:align>center</wp:align>
            </wp:positionH>
            <wp:positionV relativeFrom="paragraph">
              <wp:posOffset>6856</wp:posOffset>
            </wp:positionV>
            <wp:extent cx="5400040" cy="2077720"/>
            <wp:effectExtent l="0" t="0" r="0" b="0"/>
            <wp:wrapThrough wrapText="bothSides">
              <wp:wrapPolygon edited="0">
                <wp:start x="0" y="0"/>
                <wp:lineTo x="0" y="21389"/>
                <wp:lineTo x="21488" y="21389"/>
                <wp:lineTo x="21488" y="0"/>
                <wp:lineTo x="0" y="0"/>
              </wp:wrapPolygon>
            </wp:wrapThrough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C39DAB" w14:textId="69EDD225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6B846C08" w14:textId="407C5EB9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5231509D" w14:textId="206D8139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noProof/>
          <w:lang w:val="pt-BR"/>
        </w:rPr>
      </w:pPr>
    </w:p>
    <w:p w14:paraId="48EE7705" w14:textId="4F54AB72" w:rsidR="00D679AA" w:rsidRDefault="00D679AA" w:rsidP="00D679AA">
      <w:pPr>
        <w:pStyle w:val="Commarcadores"/>
        <w:numPr>
          <w:ilvl w:val="0"/>
          <w:numId w:val="0"/>
        </w:numPr>
        <w:ind w:left="340" w:hanging="340"/>
        <w:rPr>
          <w:lang w:val="pt-BR"/>
        </w:rPr>
      </w:pPr>
    </w:p>
    <w:p w14:paraId="7F58C870" w14:textId="4DFD3A72" w:rsidR="00D679AA" w:rsidRDefault="000C0949" w:rsidP="00D679AA">
      <w:pPr>
        <w:tabs>
          <w:tab w:val="left" w:pos="1860"/>
        </w:tabs>
        <w:rPr>
          <w:lang w:val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668480" behindDoc="0" locked="0" layoutInCell="1" allowOverlap="1" wp14:anchorId="0B9FB649" wp14:editId="2F920E13">
            <wp:simplePos x="0" y="0"/>
            <wp:positionH relativeFrom="margin">
              <wp:align>center</wp:align>
            </wp:positionH>
            <wp:positionV relativeFrom="paragraph">
              <wp:posOffset>1047076</wp:posOffset>
            </wp:positionV>
            <wp:extent cx="5400040" cy="2456815"/>
            <wp:effectExtent l="0" t="0" r="0" b="635"/>
            <wp:wrapThrough wrapText="bothSides">
              <wp:wrapPolygon edited="0">
                <wp:start x="0" y="0"/>
                <wp:lineTo x="0" y="21438"/>
                <wp:lineTo x="21488" y="21438"/>
                <wp:lineTo x="21488" y="0"/>
                <wp:lineTo x="0" y="0"/>
              </wp:wrapPolygon>
            </wp:wrapThrough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79AA">
        <w:rPr>
          <w:lang w:val="pt-BR"/>
        </w:rPr>
        <w:tab/>
      </w:r>
    </w:p>
    <w:p w14:paraId="63AFB885" w14:textId="77777777" w:rsidR="000C0949" w:rsidRPr="00C645D1" w:rsidRDefault="000C0949" w:rsidP="000C0949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  <w:r w:rsidRPr="00C645D1"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  <w:lastRenderedPageBreak/>
        <w:t>GERAL</w:t>
      </w:r>
    </w:p>
    <w:p w14:paraId="1DC835B2" w14:textId="77777777" w:rsidR="000C0949" w:rsidRDefault="000C0949" w:rsidP="00D679AA">
      <w:pPr>
        <w:tabs>
          <w:tab w:val="left" w:pos="1860"/>
        </w:tabs>
        <w:rPr>
          <w:lang w:val="pt-BR"/>
        </w:rPr>
      </w:pPr>
    </w:p>
    <w:p w14:paraId="0CC1D5F4" w14:textId="3EA00599" w:rsidR="000C0949" w:rsidRDefault="000C0949" w:rsidP="00D679AA">
      <w:pPr>
        <w:tabs>
          <w:tab w:val="left" w:pos="1860"/>
        </w:tabs>
        <w:rPr>
          <w:lang w:val="pt-BR"/>
        </w:rPr>
      </w:pPr>
    </w:p>
    <w:p w14:paraId="546F2DDB" w14:textId="28524227" w:rsidR="000C0949" w:rsidRDefault="000C0949" w:rsidP="00D679AA">
      <w:pPr>
        <w:tabs>
          <w:tab w:val="left" w:pos="1860"/>
        </w:tabs>
        <w:rPr>
          <w:lang w:val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667456" behindDoc="0" locked="0" layoutInCell="1" allowOverlap="1" wp14:anchorId="48D06488" wp14:editId="63CFCC3D">
            <wp:simplePos x="0" y="0"/>
            <wp:positionH relativeFrom="margin">
              <wp:align>center</wp:align>
            </wp:positionH>
            <wp:positionV relativeFrom="paragraph">
              <wp:posOffset>42688</wp:posOffset>
            </wp:positionV>
            <wp:extent cx="5400040" cy="2362200"/>
            <wp:effectExtent l="0" t="0" r="0" b="0"/>
            <wp:wrapThrough wrapText="bothSides">
              <wp:wrapPolygon edited="0">
                <wp:start x="0" y="0"/>
                <wp:lineTo x="0" y="21426"/>
                <wp:lineTo x="21488" y="21426"/>
                <wp:lineTo x="21488" y="0"/>
                <wp:lineTo x="0" y="0"/>
              </wp:wrapPolygon>
            </wp:wrapThrough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166637" w14:textId="3C2CEE46" w:rsidR="00D679AA" w:rsidRDefault="00D679AA" w:rsidP="000C0949">
      <w:pPr>
        <w:tabs>
          <w:tab w:val="left" w:pos="1860"/>
        </w:tabs>
        <w:rPr>
          <w:lang w:val="pt-BR"/>
        </w:rPr>
      </w:pPr>
      <w:r w:rsidRPr="00F0357E">
        <w:rPr>
          <w:lang w:val="pt-BR"/>
        </w:rPr>
        <w:t xml:space="preserve"> </w:t>
      </w:r>
    </w:p>
    <w:p w14:paraId="19BE6065" w14:textId="05A9C054" w:rsidR="00D679AA" w:rsidRPr="00265A8F" w:rsidRDefault="00D679AA" w:rsidP="00D679AA">
      <w:pPr>
        <w:pStyle w:val="PargrafodaLista"/>
        <w:spacing w:line="360" w:lineRule="auto"/>
        <w:rPr>
          <w:b/>
          <w:bCs/>
          <w:noProof/>
          <w:sz w:val="32"/>
          <w:szCs w:val="32"/>
          <w:lang w:val="pt-BR"/>
        </w:rPr>
      </w:pPr>
    </w:p>
    <w:p w14:paraId="4405820F" w14:textId="682C766F" w:rsidR="00D679AA" w:rsidRDefault="00D679A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17873954" w14:textId="77777777" w:rsidR="0044031A" w:rsidRDefault="0044031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09456A47" w14:textId="6DF36ADB" w:rsidR="0044031A" w:rsidRDefault="0044031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05CB02EA" w14:textId="77777777" w:rsidR="0044031A" w:rsidRDefault="0044031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7F13D9D5" w14:textId="0068786A" w:rsidR="0044031A" w:rsidRDefault="0044031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7BE151B3" w14:textId="20270793" w:rsidR="0044031A" w:rsidRDefault="0044031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6A33B02E" w14:textId="0CC87225" w:rsidR="0044031A" w:rsidRDefault="000C0949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666432" behindDoc="0" locked="0" layoutInCell="1" allowOverlap="1" wp14:anchorId="08571ECD" wp14:editId="00CFA58D">
            <wp:simplePos x="0" y="0"/>
            <wp:positionH relativeFrom="margin">
              <wp:align>center</wp:align>
            </wp:positionH>
            <wp:positionV relativeFrom="paragraph">
              <wp:posOffset>89768</wp:posOffset>
            </wp:positionV>
            <wp:extent cx="5400040" cy="2361565"/>
            <wp:effectExtent l="0" t="0" r="0" b="635"/>
            <wp:wrapThrough wrapText="bothSides">
              <wp:wrapPolygon edited="0">
                <wp:start x="0" y="0"/>
                <wp:lineTo x="0" y="21432"/>
                <wp:lineTo x="21488" y="21432"/>
                <wp:lineTo x="21488" y="0"/>
                <wp:lineTo x="0" y="0"/>
              </wp:wrapPolygon>
            </wp:wrapThrough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F81B80" w14:textId="3231B35E" w:rsidR="0044031A" w:rsidRDefault="0044031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7A49C386" w14:textId="1BD9E187" w:rsidR="0044031A" w:rsidRDefault="0044031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51AAD5D9" w14:textId="40B20BC8" w:rsidR="0044031A" w:rsidRDefault="0044031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63EBCDA2" w14:textId="5C0F6E2D" w:rsidR="0044031A" w:rsidRDefault="0044031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78E3A155" w14:textId="5D1E86A9" w:rsidR="0044031A" w:rsidRDefault="0044031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5E71CA1B" w14:textId="77777777" w:rsidR="0044031A" w:rsidRDefault="0044031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52DFF00B" w14:textId="77777777" w:rsidR="000C0949" w:rsidRDefault="000C0949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0DB8A61F" w14:textId="77777777" w:rsidR="000C0949" w:rsidRDefault="000C0949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78A95453" w14:textId="77777777" w:rsidR="000C0949" w:rsidRDefault="000C0949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2B76CDA5" w14:textId="0FC8BD71" w:rsidR="000C0949" w:rsidRDefault="000C0949" w:rsidP="000C0949">
      <w:pPr>
        <w:pStyle w:val="PargrafodaLista"/>
        <w:tabs>
          <w:tab w:val="left" w:pos="1860"/>
        </w:tabs>
        <w:ind w:left="1800"/>
        <w:rPr>
          <w:lang w:val="pt-BR"/>
        </w:rPr>
      </w:pPr>
    </w:p>
    <w:p w14:paraId="2318617C" w14:textId="796085D2" w:rsidR="000C0949" w:rsidRDefault="000C0949" w:rsidP="000C0949">
      <w:pPr>
        <w:pStyle w:val="PargrafodaLista"/>
        <w:tabs>
          <w:tab w:val="left" w:pos="1860"/>
        </w:tabs>
        <w:ind w:left="1800"/>
        <w:rPr>
          <w:lang w:val="pt-BR"/>
        </w:rPr>
      </w:pPr>
    </w:p>
    <w:p w14:paraId="06FAB6D7" w14:textId="5B44F8CC" w:rsidR="000C0949" w:rsidRDefault="000C0949" w:rsidP="000C0949">
      <w:pPr>
        <w:pStyle w:val="PargrafodaLista"/>
        <w:tabs>
          <w:tab w:val="left" w:pos="1860"/>
        </w:tabs>
        <w:ind w:left="1800"/>
        <w:rPr>
          <w:lang w:val="pt-BR"/>
        </w:rPr>
      </w:pPr>
    </w:p>
    <w:p w14:paraId="000987C6" w14:textId="08AA6C5B" w:rsidR="000C0949" w:rsidRDefault="000C0949" w:rsidP="000C0949">
      <w:pPr>
        <w:pStyle w:val="PargrafodaLista"/>
        <w:tabs>
          <w:tab w:val="left" w:pos="1860"/>
        </w:tabs>
        <w:ind w:left="1800"/>
        <w:rPr>
          <w:lang w:val="pt-BR"/>
        </w:rPr>
      </w:pPr>
    </w:p>
    <w:p w14:paraId="0D0BA618" w14:textId="12EFAF59" w:rsidR="000C0949" w:rsidRDefault="000C0949" w:rsidP="000C0949">
      <w:pPr>
        <w:pStyle w:val="PargrafodaLista"/>
        <w:tabs>
          <w:tab w:val="left" w:pos="1860"/>
        </w:tabs>
        <w:ind w:left="1800"/>
        <w:rPr>
          <w:lang w:val="pt-BR"/>
        </w:rPr>
      </w:pPr>
    </w:p>
    <w:p w14:paraId="10269556" w14:textId="333BC7C6" w:rsidR="000C0949" w:rsidRDefault="000C0949" w:rsidP="000C0949">
      <w:pPr>
        <w:pStyle w:val="PargrafodaLista"/>
        <w:tabs>
          <w:tab w:val="left" w:pos="1860"/>
        </w:tabs>
        <w:ind w:left="1800"/>
        <w:rPr>
          <w:lang w:val="pt-BR"/>
        </w:rPr>
      </w:pPr>
    </w:p>
    <w:p w14:paraId="176BBBCF" w14:textId="1B10C367" w:rsidR="000C0949" w:rsidRDefault="000C0949" w:rsidP="000C0949">
      <w:pPr>
        <w:pStyle w:val="PargrafodaLista"/>
        <w:tabs>
          <w:tab w:val="left" w:pos="1860"/>
        </w:tabs>
        <w:ind w:left="1800"/>
        <w:rPr>
          <w:lang w:val="pt-BR"/>
        </w:rPr>
      </w:pPr>
    </w:p>
    <w:p w14:paraId="6D24F9AB" w14:textId="3E8AF840" w:rsidR="000C0949" w:rsidRDefault="000C0949" w:rsidP="000C0949">
      <w:pPr>
        <w:pStyle w:val="PargrafodaLista"/>
        <w:tabs>
          <w:tab w:val="left" w:pos="1860"/>
        </w:tabs>
        <w:ind w:left="1800"/>
        <w:rPr>
          <w:lang w:val="pt-BR"/>
        </w:rPr>
      </w:pPr>
    </w:p>
    <w:p w14:paraId="74629513" w14:textId="77777777" w:rsidR="000C0949" w:rsidRDefault="000C0949" w:rsidP="000C0949">
      <w:pPr>
        <w:pStyle w:val="PargrafodaLista"/>
        <w:tabs>
          <w:tab w:val="left" w:pos="1860"/>
        </w:tabs>
        <w:ind w:left="1800"/>
        <w:rPr>
          <w:lang w:val="pt-BR"/>
        </w:rPr>
      </w:pPr>
    </w:p>
    <w:p w14:paraId="07C22C75" w14:textId="77777777" w:rsidR="000C0949" w:rsidRPr="00C645D1" w:rsidRDefault="000C0949" w:rsidP="000C0949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  <w:r w:rsidRPr="00C645D1"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  <w:lastRenderedPageBreak/>
        <w:t>GERAL</w:t>
      </w:r>
    </w:p>
    <w:p w14:paraId="04FDF457" w14:textId="2001E2F2" w:rsidR="000C0949" w:rsidRDefault="000C0949" w:rsidP="000C0949">
      <w:pPr>
        <w:tabs>
          <w:tab w:val="left" w:pos="1860"/>
        </w:tabs>
        <w:ind w:left="720"/>
        <w:rPr>
          <w:lang w:val="pt-BR"/>
        </w:rPr>
      </w:pPr>
    </w:p>
    <w:p w14:paraId="036C1ECE" w14:textId="77777777" w:rsidR="000C0949" w:rsidRDefault="000C0949" w:rsidP="000C0949">
      <w:pPr>
        <w:tabs>
          <w:tab w:val="left" w:pos="1860"/>
        </w:tabs>
        <w:ind w:left="720"/>
        <w:rPr>
          <w:lang w:val="pt-BR"/>
        </w:rPr>
      </w:pPr>
    </w:p>
    <w:p w14:paraId="1D935997" w14:textId="77777777" w:rsidR="000C0949" w:rsidRPr="00F0357E" w:rsidRDefault="000C0949" w:rsidP="000C0949">
      <w:pPr>
        <w:tabs>
          <w:tab w:val="left" w:pos="1860"/>
        </w:tabs>
        <w:ind w:left="720"/>
        <w:rPr>
          <w:lang w:val="pt-BR"/>
        </w:rPr>
      </w:pPr>
      <w:r w:rsidRPr="00F0357E">
        <w:rPr>
          <w:lang w:val="pt-BR"/>
        </w:rPr>
        <w:t>Com base nas pesquisas de campo ficou evidenciado que a automação residencial dorna mais seguro e agiliza processos da rotina diário de um condomínio, automatizando, agilizando e facilitando os acessos e restringindo os acessos não autorizados.</w:t>
      </w:r>
    </w:p>
    <w:p w14:paraId="38E0C13C" w14:textId="77777777" w:rsidR="000C0949" w:rsidRPr="00F0357E" w:rsidRDefault="000C0949" w:rsidP="000C0949">
      <w:pPr>
        <w:tabs>
          <w:tab w:val="left" w:pos="1860"/>
        </w:tabs>
        <w:ind w:left="720"/>
        <w:rPr>
          <w:lang w:val="pt-BR"/>
        </w:rPr>
      </w:pPr>
      <w:r w:rsidRPr="00F0357E">
        <w:rPr>
          <w:lang w:val="pt-BR"/>
        </w:rPr>
        <w:t>Foram identificados tais necessidade:</w:t>
      </w:r>
    </w:p>
    <w:p w14:paraId="2161EA4C" w14:textId="77777777" w:rsidR="000C0949" w:rsidRDefault="000C0949" w:rsidP="000C0949">
      <w:pPr>
        <w:tabs>
          <w:tab w:val="left" w:pos="1860"/>
        </w:tabs>
        <w:ind w:left="720"/>
        <w:rPr>
          <w:lang w:val="pt-BR"/>
        </w:rPr>
      </w:pPr>
      <w:r w:rsidRPr="00F0357E">
        <w:rPr>
          <w:lang w:val="pt-BR"/>
        </w:rPr>
        <w:t>Autoatendimento no cadastro de visitantes e prestadores de serviço</w:t>
      </w:r>
      <w:r>
        <w:rPr>
          <w:lang w:val="pt-BR"/>
        </w:rPr>
        <w:t>.</w:t>
      </w:r>
    </w:p>
    <w:p w14:paraId="446634BC" w14:textId="77777777" w:rsidR="000C0949" w:rsidRDefault="000C0949" w:rsidP="00BE4E11">
      <w:pPr>
        <w:pStyle w:val="PargrafodaLista"/>
        <w:numPr>
          <w:ilvl w:val="0"/>
          <w:numId w:val="10"/>
        </w:numPr>
        <w:tabs>
          <w:tab w:val="left" w:pos="1860"/>
        </w:tabs>
        <w:ind w:left="1800"/>
        <w:rPr>
          <w:lang w:val="pt-BR"/>
        </w:rPr>
      </w:pPr>
      <w:r w:rsidRPr="00F0357E">
        <w:rPr>
          <w:lang w:val="pt-BR"/>
        </w:rPr>
        <w:t>Aplicativo Móvel</w:t>
      </w:r>
    </w:p>
    <w:p w14:paraId="1E011D9A" w14:textId="684539E1" w:rsidR="000C0949" w:rsidRPr="00F0357E" w:rsidRDefault="000C0949" w:rsidP="000C0949">
      <w:pPr>
        <w:tabs>
          <w:tab w:val="left" w:pos="1860"/>
        </w:tabs>
        <w:ind w:left="720"/>
        <w:rPr>
          <w:lang w:val="pt-BR"/>
        </w:rPr>
      </w:pPr>
      <w:r w:rsidRPr="00F0357E">
        <w:rPr>
          <w:lang w:val="pt-BR"/>
        </w:rPr>
        <w:t>Aprimoramento das medidas de segurança com liberação de acesso as dependências do condomínio.</w:t>
      </w:r>
    </w:p>
    <w:p w14:paraId="2BD95F42" w14:textId="77777777" w:rsidR="000C0949" w:rsidRPr="00F0357E" w:rsidRDefault="000C0949" w:rsidP="00BE4E11">
      <w:pPr>
        <w:pStyle w:val="PargrafodaLista"/>
        <w:numPr>
          <w:ilvl w:val="0"/>
          <w:numId w:val="10"/>
        </w:numPr>
        <w:tabs>
          <w:tab w:val="left" w:pos="1860"/>
        </w:tabs>
        <w:ind w:left="1800"/>
        <w:rPr>
          <w:lang w:val="pt-BR"/>
        </w:rPr>
      </w:pPr>
      <w:r w:rsidRPr="00F0357E">
        <w:rPr>
          <w:lang w:val="pt-BR"/>
        </w:rPr>
        <w:t>Reconhecimento facial</w:t>
      </w:r>
    </w:p>
    <w:p w14:paraId="4D28374D" w14:textId="78881030" w:rsidR="000C0949" w:rsidRPr="00F0357E" w:rsidRDefault="000C0949" w:rsidP="00BE4E11">
      <w:pPr>
        <w:pStyle w:val="PargrafodaLista"/>
        <w:numPr>
          <w:ilvl w:val="0"/>
          <w:numId w:val="10"/>
        </w:numPr>
        <w:tabs>
          <w:tab w:val="left" w:pos="1860"/>
        </w:tabs>
        <w:ind w:left="1800"/>
        <w:rPr>
          <w:lang w:val="pt-BR"/>
        </w:rPr>
      </w:pPr>
      <w:r w:rsidRPr="00F0357E">
        <w:rPr>
          <w:lang w:val="pt-BR"/>
        </w:rPr>
        <w:t>Utilização de QR</w:t>
      </w:r>
      <w:r w:rsidR="00906234">
        <w:rPr>
          <w:lang w:val="pt-BR"/>
        </w:rPr>
        <w:t xml:space="preserve"> </w:t>
      </w:r>
      <w:r w:rsidRPr="00F0357E">
        <w:rPr>
          <w:lang w:val="pt-BR"/>
        </w:rPr>
        <w:t xml:space="preserve">Code  </w:t>
      </w:r>
    </w:p>
    <w:p w14:paraId="1ADE5406" w14:textId="77777777" w:rsidR="000C0949" w:rsidRDefault="000C0949" w:rsidP="00BE4E11">
      <w:pPr>
        <w:pStyle w:val="PargrafodaLista"/>
        <w:numPr>
          <w:ilvl w:val="0"/>
          <w:numId w:val="10"/>
        </w:numPr>
        <w:tabs>
          <w:tab w:val="left" w:pos="1860"/>
        </w:tabs>
        <w:ind w:left="1800"/>
        <w:rPr>
          <w:lang w:val="pt-BR"/>
        </w:rPr>
      </w:pPr>
      <w:r w:rsidRPr="00F0357E">
        <w:rPr>
          <w:lang w:val="pt-BR"/>
        </w:rPr>
        <w:t>Utilização de Inteligência</w:t>
      </w:r>
    </w:p>
    <w:p w14:paraId="5E4A35DB" w14:textId="2B3ED5D7" w:rsidR="000C0949" w:rsidRDefault="000C0949" w:rsidP="00BE4E11">
      <w:pPr>
        <w:pStyle w:val="PargrafodaLista"/>
        <w:numPr>
          <w:ilvl w:val="0"/>
          <w:numId w:val="10"/>
        </w:numPr>
        <w:tabs>
          <w:tab w:val="left" w:pos="1860"/>
        </w:tabs>
        <w:ind w:left="1800"/>
        <w:rPr>
          <w:lang w:val="pt-BR"/>
        </w:rPr>
      </w:pPr>
      <w:r>
        <w:rPr>
          <w:lang w:val="pt-BR"/>
        </w:rPr>
        <w:t xml:space="preserve">Ampliação de câmeras de vigilância </w:t>
      </w:r>
    </w:p>
    <w:p w14:paraId="249E7305" w14:textId="6DAF5F74" w:rsidR="000C0949" w:rsidRDefault="000C0949" w:rsidP="000C0949">
      <w:pPr>
        <w:pStyle w:val="PargrafodaLista"/>
        <w:tabs>
          <w:tab w:val="left" w:pos="1860"/>
        </w:tabs>
        <w:ind w:left="1800"/>
        <w:rPr>
          <w:lang w:val="pt-BR"/>
        </w:rPr>
      </w:pPr>
    </w:p>
    <w:p w14:paraId="7BEDE0C5" w14:textId="6FD4DAAD" w:rsidR="000C0949" w:rsidRDefault="000C0949" w:rsidP="000C0949">
      <w:pPr>
        <w:pStyle w:val="PargrafodaLista"/>
        <w:tabs>
          <w:tab w:val="left" w:pos="1860"/>
        </w:tabs>
        <w:ind w:left="1800"/>
        <w:rPr>
          <w:lang w:val="pt-BR"/>
        </w:rPr>
      </w:pPr>
    </w:p>
    <w:p w14:paraId="53D61B74" w14:textId="57E80DAD" w:rsidR="000C0949" w:rsidRDefault="000C0949" w:rsidP="000C0949">
      <w:pPr>
        <w:pStyle w:val="PargrafodaLista"/>
        <w:tabs>
          <w:tab w:val="left" w:pos="1860"/>
        </w:tabs>
        <w:ind w:left="1800"/>
        <w:rPr>
          <w:lang w:val="pt-BR"/>
        </w:rPr>
      </w:pPr>
    </w:p>
    <w:p w14:paraId="7C618C32" w14:textId="454C5F03" w:rsidR="000C0949" w:rsidRDefault="000C0949" w:rsidP="000C0949">
      <w:pPr>
        <w:pStyle w:val="PargrafodaLista"/>
        <w:tabs>
          <w:tab w:val="left" w:pos="1860"/>
        </w:tabs>
        <w:ind w:left="1800"/>
        <w:rPr>
          <w:lang w:val="pt-BR"/>
        </w:rPr>
      </w:pPr>
    </w:p>
    <w:p w14:paraId="1DE5D1E1" w14:textId="14B16BC6" w:rsidR="000C0949" w:rsidRDefault="000C0949" w:rsidP="000C0949">
      <w:pPr>
        <w:pStyle w:val="PargrafodaLista"/>
        <w:tabs>
          <w:tab w:val="left" w:pos="1860"/>
        </w:tabs>
        <w:ind w:left="1800"/>
        <w:rPr>
          <w:lang w:val="pt-BR"/>
        </w:rPr>
      </w:pPr>
    </w:p>
    <w:p w14:paraId="758045E5" w14:textId="55066085" w:rsidR="000C0949" w:rsidRDefault="000C0949" w:rsidP="000C0949">
      <w:pPr>
        <w:pStyle w:val="PargrafodaLista"/>
        <w:tabs>
          <w:tab w:val="left" w:pos="1860"/>
        </w:tabs>
        <w:ind w:left="1800"/>
        <w:rPr>
          <w:lang w:val="pt-BR"/>
        </w:rPr>
      </w:pPr>
    </w:p>
    <w:p w14:paraId="70B1B1BE" w14:textId="6BFCC7A6" w:rsidR="000C0949" w:rsidRDefault="000C0949" w:rsidP="000C0949">
      <w:pPr>
        <w:pStyle w:val="PargrafodaLista"/>
        <w:tabs>
          <w:tab w:val="left" w:pos="1860"/>
        </w:tabs>
        <w:ind w:left="1800"/>
        <w:rPr>
          <w:lang w:val="pt-BR"/>
        </w:rPr>
      </w:pPr>
    </w:p>
    <w:p w14:paraId="5B840E6F" w14:textId="742A9E26" w:rsidR="000C0949" w:rsidRDefault="000C0949" w:rsidP="000C0949">
      <w:pPr>
        <w:pStyle w:val="PargrafodaLista"/>
        <w:tabs>
          <w:tab w:val="left" w:pos="1860"/>
        </w:tabs>
        <w:ind w:left="1800"/>
        <w:rPr>
          <w:lang w:val="pt-BR"/>
        </w:rPr>
      </w:pPr>
    </w:p>
    <w:p w14:paraId="2202123D" w14:textId="44828082" w:rsidR="000C0949" w:rsidRDefault="000C0949" w:rsidP="000C0949">
      <w:pPr>
        <w:pStyle w:val="PargrafodaLista"/>
        <w:tabs>
          <w:tab w:val="left" w:pos="1860"/>
        </w:tabs>
        <w:ind w:left="1800"/>
        <w:rPr>
          <w:lang w:val="pt-BR"/>
        </w:rPr>
      </w:pPr>
    </w:p>
    <w:p w14:paraId="5D88C69A" w14:textId="6337F7CE" w:rsidR="000C0949" w:rsidRDefault="000C0949" w:rsidP="000C0949">
      <w:pPr>
        <w:pStyle w:val="PargrafodaLista"/>
        <w:tabs>
          <w:tab w:val="left" w:pos="1860"/>
        </w:tabs>
        <w:ind w:left="1800"/>
        <w:rPr>
          <w:lang w:val="pt-BR"/>
        </w:rPr>
      </w:pPr>
    </w:p>
    <w:p w14:paraId="752A8F52" w14:textId="7CC935CB" w:rsidR="000C0949" w:rsidRDefault="000C0949" w:rsidP="000C0949">
      <w:pPr>
        <w:pStyle w:val="PargrafodaLista"/>
        <w:tabs>
          <w:tab w:val="left" w:pos="1860"/>
        </w:tabs>
        <w:ind w:left="1800"/>
        <w:rPr>
          <w:lang w:val="pt-BR"/>
        </w:rPr>
      </w:pPr>
    </w:p>
    <w:p w14:paraId="4E21BA6F" w14:textId="7EFA20BE" w:rsidR="000C0949" w:rsidRDefault="000C0949" w:rsidP="000C0949">
      <w:pPr>
        <w:pStyle w:val="PargrafodaLista"/>
        <w:tabs>
          <w:tab w:val="left" w:pos="1860"/>
        </w:tabs>
        <w:ind w:left="1800"/>
        <w:rPr>
          <w:lang w:val="pt-BR"/>
        </w:rPr>
      </w:pPr>
    </w:p>
    <w:p w14:paraId="5CC712DB" w14:textId="5C2B42E2" w:rsidR="000C0949" w:rsidRDefault="000C0949" w:rsidP="000C0949">
      <w:pPr>
        <w:pStyle w:val="PargrafodaLista"/>
        <w:tabs>
          <w:tab w:val="left" w:pos="1860"/>
        </w:tabs>
        <w:ind w:left="1800"/>
        <w:rPr>
          <w:lang w:val="pt-BR"/>
        </w:rPr>
      </w:pPr>
    </w:p>
    <w:p w14:paraId="02B1C474" w14:textId="78CA3C47" w:rsidR="000C0949" w:rsidRDefault="000C0949" w:rsidP="000C0949">
      <w:pPr>
        <w:pStyle w:val="PargrafodaLista"/>
        <w:tabs>
          <w:tab w:val="left" w:pos="1860"/>
        </w:tabs>
        <w:ind w:left="1800"/>
        <w:rPr>
          <w:lang w:val="pt-BR"/>
        </w:rPr>
      </w:pPr>
    </w:p>
    <w:p w14:paraId="01775B19" w14:textId="5AEE7678" w:rsidR="000C0949" w:rsidRDefault="000C0949" w:rsidP="000C0949">
      <w:pPr>
        <w:pStyle w:val="PargrafodaLista"/>
        <w:tabs>
          <w:tab w:val="left" w:pos="1860"/>
        </w:tabs>
        <w:ind w:left="1800"/>
        <w:rPr>
          <w:lang w:val="pt-BR"/>
        </w:rPr>
      </w:pPr>
    </w:p>
    <w:p w14:paraId="0943AFC4" w14:textId="04BAACCD" w:rsidR="000C0949" w:rsidRDefault="000C0949" w:rsidP="000C0949">
      <w:pPr>
        <w:pStyle w:val="PargrafodaLista"/>
        <w:tabs>
          <w:tab w:val="left" w:pos="1860"/>
        </w:tabs>
        <w:ind w:left="1800"/>
        <w:rPr>
          <w:lang w:val="pt-BR"/>
        </w:rPr>
      </w:pPr>
    </w:p>
    <w:p w14:paraId="0883E99A" w14:textId="47A5641B" w:rsidR="000C0949" w:rsidRDefault="000C0949" w:rsidP="000C0949">
      <w:pPr>
        <w:pStyle w:val="PargrafodaLista"/>
        <w:tabs>
          <w:tab w:val="left" w:pos="1860"/>
        </w:tabs>
        <w:ind w:left="1800"/>
        <w:rPr>
          <w:lang w:val="pt-BR"/>
        </w:rPr>
      </w:pPr>
    </w:p>
    <w:p w14:paraId="2EFE2B43" w14:textId="67CE7FCE" w:rsidR="000C0949" w:rsidRDefault="000C0949" w:rsidP="000C0949">
      <w:pPr>
        <w:pStyle w:val="PargrafodaLista"/>
        <w:tabs>
          <w:tab w:val="left" w:pos="1860"/>
        </w:tabs>
        <w:ind w:left="1800"/>
        <w:rPr>
          <w:lang w:val="pt-BR"/>
        </w:rPr>
      </w:pPr>
    </w:p>
    <w:p w14:paraId="7809F333" w14:textId="30C3E4EA" w:rsidR="000C0949" w:rsidRDefault="000C0949" w:rsidP="000C0949">
      <w:pPr>
        <w:pStyle w:val="PargrafodaLista"/>
        <w:tabs>
          <w:tab w:val="left" w:pos="1860"/>
        </w:tabs>
        <w:ind w:left="1800"/>
        <w:rPr>
          <w:lang w:val="pt-BR"/>
        </w:rPr>
      </w:pPr>
    </w:p>
    <w:p w14:paraId="6631A25F" w14:textId="192F0DA7" w:rsidR="000C0949" w:rsidRDefault="000C0949" w:rsidP="000C0949">
      <w:pPr>
        <w:pStyle w:val="PargrafodaLista"/>
        <w:tabs>
          <w:tab w:val="left" w:pos="1860"/>
        </w:tabs>
        <w:ind w:left="1800"/>
        <w:rPr>
          <w:lang w:val="pt-BR"/>
        </w:rPr>
      </w:pPr>
    </w:p>
    <w:p w14:paraId="3D2B6BCD" w14:textId="45D370CA" w:rsidR="000C0949" w:rsidRDefault="000C0949" w:rsidP="000C0949">
      <w:pPr>
        <w:pStyle w:val="PargrafodaLista"/>
        <w:tabs>
          <w:tab w:val="left" w:pos="1860"/>
        </w:tabs>
        <w:ind w:left="1800"/>
        <w:rPr>
          <w:lang w:val="pt-BR"/>
        </w:rPr>
      </w:pPr>
    </w:p>
    <w:p w14:paraId="48E042E0" w14:textId="77777777" w:rsidR="005B088A" w:rsidRPr="00C645D1" w:rsidRDefault="005B088A" w:rsidP="005B088A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  <w:r w:rsidRPr="00C645D1"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  <w:lastRenderedPageBreak/>
        <w:t>GERAL</w:t>
      </w:r>
    </w:p>
    <w:p w14:paraId="5E725C85" w14:textId="33196CEA" w:rsidR="005B088A" w:rsidRPr="005B088A" w:rsidRDefault="005B088A" w:rsidP="00BE4E11">
      <w:pPr>
        <w:pStyle w:val="PargrafodaLista"/>
        <w:numPr>
          <w:ilvl w:val="0"/>
          <w:numId w:val="8"/>
        </w:numPr>
        <w:spacing w:line="360" w:lineRule="auto"/>
        <w:rPr>
          <w:b/>
          <w:bCs/>
          <w:noProof/>
          <w:sz w:val="32"/>
          <w:szCs w:val="32"/>
          <w:lang w:val="pt-BR"/>
        </w:rPr>
      </w:pPr>
      <w:r w:rsidRPr="005B088A">
        <w:rPr>
          <w:b/>
          <w:bCs/>
          <w:noProof/>
          <w:sz w:val="32"/>
          <w:szCs w:val="32"/>
          <w:lang w:val="pt-BR"/>
        </w:rPr>
        <w:t>Lista de Necessidades</w:t>
      </w:r>
    </w:p>
    <w:p w14:paraId="5B9ABCA3" w14:textId="5A43AF73" w:rsidR="000C0949" w:rsidRDefault="000C0949" w:rsidP="000C0949">
      <w:pPr>
        <w:pStyle w:val="PargrafodaLista"/>
        <w:tabs>
          <w:tab w:val="left" w:pos="1860"/>
        </w:tabs>
        <w:ind w:left="1800"/>
        <w:rPr>
          <w:lang w:val="pt-BR"/>
        </w:rPr>
      </w:pPr>
    </w:p>
    <w:p w14:paraId="71AEC0BE" w14:textId="20804E76" w:rsidR="000C0949" w:rsidRDefault="008F03F7" w:rsidP="008F03F7">
      <w:pPr>
        <w:pStyle w:val="PargrafodaLista"/>
        <w:tabs>
          <w:tab w:val="left" w:pos="1860"/>
        </w:tabs>
        <w:rPr>
          <w:lang w:val="pt-BR"/>
        </w:rPr>
      </w:pPr>
      <w:bookmarkStart w:id="1" w:name="_Hlk49481980"/>
      <w:r>
        <w:rPr>
          <w:lang w:val="pt-BR"/>
        </w:rPr>
        <w:t>N01 – Armazenamento em nuvem</w:t>
      </w:r>
    </w:p>
    <w:p w14:paraId="754EB5DE" w14:textId="7FCE948E" w:rsidR="008F03F7" w:rsidRDefault="00575479" w:rsidP="008F03F7">
      <w:pPr>
        <w:pStyle w:val="PargrafodaLista"/>
        <w:tabs>
          <w:tab w:val="left" w:pos="1860"/>
        </w:tabs>
        <w:rPr>
          <w:lang w:val="pt-BR"/>
        </w:rPr>
      </w:pPr>
      <w:r>
        <w:rPr>
          <w:lang w:val="pt-BR"/>
        </w:rPr>
        <w:t>N02 – Monitoramento contínuo por câmera em tempo real</w:t>
      </w:r>
    </w:p>
    <w:p w14:paraId="332616E1" w14:textId="5AB2F8A7" w:rsidR="00575479" w:rsidRDefault="00346265" w:rsidP="008F03F7">
      <w:pPr>
        <w:pStyle w:val="PargrafodaLista"/>
        <w:tabs>
          <w:tab w:val="left" w:pos="1860"/>
        </w:tabs>
        <w:rPr>
          <w:lang w:val="pt-BR"/>
        </w:rPr>
      </w:pPr>
      <w:r>
        <w:rPr>
          <w:lang w:val="pt-BR"/>
        </w:rPr>
        <w:t>N03 – Controle de acesso com Biometria</w:t>
      </w:r>
      <w:r>
        <w:rPr>
          <w:lang w:val="pt-BR"/>
        </w:rPr>
        <w:tab/>
      </w:r>
    </w:p>
    <w:p w14:paraId="1EFA064C" w14:textId="6F31B4BE" w:rsidR="00346265" w:rsidRDefault="00346265" w:rsidP="008F03F7">
      <w:pPr>
        <w:pStyle w:val="PargrafodaLista"/>
        <w:tabs>
          <w:tab w:val="left" w:pos="1860"/>
        </w:tabs>
        <w:rPr>
          <w:lang w:val="pt-BR"/>
        </w:rPr>
      </w:pPr>
      <w:r>
        <w:rPr>
          <w:lang w:val="pt-BR"/>
        </w:rPr>
        <w:t>N04 – Cadastro</w:t>
      </w:r>
    </w:p>
    <w:p w14:paraId="54164BB8" w14:textId="590704B1" w:rsidR="00346265" w:rsidRDefault="00346265" w:rsidP="00346265">
      <w:pPr>
        <w:pStyle w:val="PargrafodaLista"/>
        <w:tabs>
          <w:tab w:val="left" w:pos="1860"/>
        </w:tabs>
        <w:rPr>
          <w:lang w:val="pt-BR"/>
        </w:rPr>
      </w:pPr>
      <w:r>
        <w:rPr>
          <w:lang w:val="pt-BR"/>
        </w:rPr>
        <w:t>N05 – Captura de retrato de visitantes</w:t>
      </w:r>
    </w:p>
    <w:p w14:paraId="49E29BA9" w14:textId="65047974" w:rsidR="00346265" w:rsidRDefault="00346265" w:rsidP="00346265">
      <w:pPr>
        <w:pStyle w:val="PargrafodaLista"/>
        <w:tabs>
          <w:tab w:val="left" w:pos="1860"/>
        </w:tabs>
        <w:rPr>
          <w:lang w:val="pt-BR"/>
        </w:rPr>
      </w:pPr>
      <w:r>
        <w:rPr>
          <w:lang w:val="pt-BR"/>
        </w:rPr>
        <w:t>N06 – Controle de acesso</w:t>
      </w:r>
    </w:p>
    <w:p w14:paraId="39723C40" w14:textId="3CD6048B" w:rsidR="00346265" w:rsidRDefault="00346265" w:rsidP="00346265">
      <w:pPr>
        <w:pStyle w:val="PargrafodaLista"/>
        <w:tabs>
          <w:tab w:val="left" w:pos="1860"/>
        </w:tabs>
        <w:rPr>
          <w:lang w:val="pt-BR"/>
        </w:rPr>
      </w:pPr>
      <w:r>
        <w:rPr>
          <w:lang w:val="pt-BR"/>
        </w:rPr>
        <w:t>N07 –</w:t>
      </w:r>
      <w:r w:rsidR="00465797">
        <w:rPr>
          <w:lang w:val="pt-BR"/>
        </w:rPr>
        <w:t xml:space="preserve"> Informações de monitoramento</w:t>
      </w:r>
    </w:p>
    <w:p w14:paraId="692035BC" w14:textId="0C7339D1" w:rsidR="00346265" w:rsidRDefault="00346265" w:rsidP="00346265">
      <w:pPr>
        <w:pStyle w:val="PargrafodaLista"/>
        <w:tabs>
          <w:tab w:val="left" w:pos="1860"/>
        </w:tabs>
        <w:rPr>
          <w:lang w:val="pt-BR"/>
        </w:rPr>
      </w:pPr>
      <w:r>
        <w:rPr>
          <w:lang w:val="pt-BR"/>
        </w:rPr>
        <w:t xml:space="preserve">N08 – </w:t>
      </w:r>
      <w:r w:rsidR="008D764E">
        <w:rPr>
          <w:lang w:val="pt-BR"/>
        </w:rPr>
        <w:t>Funções de notificações</w:t>
      </w:r>
    </w:p>
    <w:bookmarkEnd w:id="1"/>
    <w:p w14:paraId="1342FF82" w14:textId="7D4BCCF1" w:rsidR="00346265" w:rsidRDefault="00346265" w:rsidP="00346265">
      <w:pPr>
        <w:pStyle w:val="PargrafodaLista"/>
        <w:tabs>
          <w:tab w:val="left" w:pos="1860"/>
        </w:tabs>
        <w:rPr>
          <w:lang w:val="pt-BR"/>
        </w:rPr>
      </w:pPr>
    </w:p>
    <w:p w14:paraId="6002472A" w14:textId="5270FBC9" w:rsidR="00346265" w:rsidRDefault="00346265" w:rsidP="00346265">
      <w:pPr>
        <w:pStyle w:val="PargrafodaLista"/>
        <w:tabs>
          <w:tab w:val="left" w:pos="1860"/>
        </w:tabs>
        <w:rPr>
          <w:lang w:val="pt-BR"/>
        </w:rPr>
      </w:pPr>
    </w:p>
    <w:p w14:paraId="53782C94" w14:textId="77777777" w:rsidR="00346265" w:rsidRDefault="00346265" w:rsidP="00346265">
      <w:pPr>
        <w:pStyle w:val="PargrafodaLista"/>
        <w:tabs>
          <w:tab w:val="left" w:pos="1860"/>
        </w:tabs>
        <w:rPr>
          <w:lang w:val="pt-BR"/>
        </w:rPr>
      </w:pPr>
    </w:p>
    <w:p w14:paraId="7E00EE2C" w14:textId="1B0F6A6B" w:rsidR="00346265" w:rsidRDefault="00346265" w:rsidP="00346265">
      <w:pPr>
        <w:pStyle w:val="PargrafodaLista"/>
        <w:tabs>
          <w:tab w:val="left" w:pos="1860"/>
        </w:tabs>
        <w:rPr>
          <w:lang w:val="pt-BR"/>
        </w:rPr>
      </w:pPr>
      <w:r>
        <w:rPr>
          <w:lang w:val="pt-BR"/>
        </w:rPr>
        <w:t xml:space="preserve"> </w:t>
      </w:r>
    </w:p>
    <w:p w14:paraId="68902C50" w14:textId="04BE0A85" w:rsidR="00346265" w:rsidRDefault="00346265" w:rsidP="008F03F7">
      <w:pPr>
        <w:pStyle w:val="PargrafodaLista"/>
        <w:tabs>
          <w:tab w:val="left" w:pos="1860"/>
        </w:tabs>
        <w:rPr>
          <w:lang w:val="pt-BR"/>
        </w:rPr>
      </w:pPr>
    </w:p>
    <w:p w14:paraId="09A63F9A" w14:textId="77777777" w:rsidR="00346265" w:rsidRDefault="00346265" w:rsidP="008F03F7">
      <w:pPr>
        <w:pStyle w:val="PargrafodaLista"/>
        <w:tabs>
          <w:tab w:val="left" w:pos="1860"/>
        </w:tabs>
        <w:rPr>
          <w:lang w:val="pt-BR"/>
        </w:rPr>
      </w:pPr>
    </w:p>
    <w:p w14:paraId="5528F41D" w14:textId="77777777" w:rsidR="000C0949" w:rsidRDefault="000C0949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248D617A" w14:textId="77777777" w:rsidR="000C0949" w:rsidRDefault="000C0949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05F2C63F" w14:textId="77777777" w:rsidR="000C0949" w:rsidRDefault="000C0949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5A806B87" w14:textId="77777777" w:rsidR="000C0949" w:rsidRDefault="000C0949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066BAAB4" w14:textId="3B7DBE00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61EECCE1" w14:textId="77777777" w:rsidR="008D764E" w:rsidRDefault="008D764E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3BD62D8B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20396632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3CA3D443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13428B52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1C101FF7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714EED17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6F690529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03084D18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5268AC89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383D4DB5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2247C4D2" w14:textId="0D5E6FA8" w:rsidR="005B088A" w:rsidRPr="00C645D1" w:rsidRDefault="005B088A" w:rsidP="005B088A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  <w:r w:rsidRPr="005B088A"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  <w:lastRenderedPageBreak/>
        <w:t>A</w:t>
      </w:r>
      <w:r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  <w:t>NÁLISE DO PROBLEMA</w:t>
      </w:r>
    </w:p>
    <w:p w14:paraId="36567DBD" w14:textId="22928354" w:rsidR="005B088A" w:rsidRDefault="005B088A" w:rsidP="00BE4E11">
      <w:pPr>
        <w:pStyle w:val="PargrafodaLista"/>
        <w:numPr>
          <w:ilvl w:val="0"/>
          <w:numId w:val="8"/>
        </w:numPr>
        <w:spacing w:line="360" w:lineRule="auto"/>
        <w:rPr>
          <w:b/>
          <w:bCs/>
          <w:noProof/>
          <w:sz w:val="32"/>
          <w:szCs w:val="32"/>
          <w:lang w:val="pt-BR"/>
        </w:rPr>
      </w:pPr>
      <w:r w:rsidRPr="005B088A">
        <w:rPr>
          <w:b/>
          <w:bCs/>
          <w:noProof/>
          <w:sz w:val="32"/>
          <w:szCs w:val="32"/>
          <w:lang w:val="pt-BR"/>
        </w:rPr>
        <w:t>Declaração do Problema</w:t>
      </w:r>
    </w:p>
    <w:p w14:paraId="69C4E7E2" w14:textId="77777777" w:rsidR="00E55143" w:rsidRPr="005B088A" w:rsidRDefault="00E55143" w:rsidP="00E55143">
      <w:pPr>
        <w:pStyle w:val="PargrafodaLista"/>
        <w:spacing w:line="360" w:lineRule="auto"/>
        <w:rPr>
          <w:b/>
          <w:bCs/>
          <w:noProof/>
          <w:sz w:val="32"/>
          <w:szCs w:val="32"/>
          <w:lang w:val="pt-BR"/>
        </w:rPr>
      </w:pPr>
    </w:p>
    <w:p w14:paraId="7C7FC229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1A56E509" w14:textId="5176ECB8" w:rsidR="005B088A" w:rsidRDefault="00E55143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5A643E8F" wp14:editId="4504572C">
            <wp:extent cx="6398202" cy="2192694"/>
            <wp:effectExtent l="0" t="0" r="317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35277" cy="22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BA30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609D5820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40B21FEC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12548227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7B281675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33DE6BA4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46F23429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10F67321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2391BEB1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18D00AB4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6471F0F9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7F1DFD05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2DCD19E8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15AE59AB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4F8749E5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48282C9E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063DBA6A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6E421B2F" w14:textId="77777777" w:rsidR="005B088A" w:rsidRPr="00C645D1" w:rsidRDefault="005B088A" w:rsidP="005B088A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  <w:r w:rsidRPr="005B088A"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  <w:lastRenderedPageBreak/>
        <w:t>A</w:t>
      </w:r>
      <w:r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  <w:t>NÁLISE DO PROBLEMA</w:t>
      </w:r>
    </w:p>
    <w:p w14:paraId="7919DC79" w14:textId="3F099BBE" w:rsidR="005B088A" w:rsidRPr="005B088A" w:rsidRDefault="005B088A" w:rsidP="00BE4E11">
      <w:pPr>
        <w:pStyle w:val="PargrafodaLista"/>
        <w:numPr>
          <w:ilvl w:val="0"/>
          <w:numId w:val="8"/>
        </w:numPr>
        <w:spacing w:line="360" w:lineRule="auto"/>
        <w:rPr>
          <w:b/>
          <w:bCs/>
          <w:noProof/>
          <w:sz w:val="32"/>
          <w:szCs w:val="32"/>
          <w:lang w:val="pt-BR"/>
        </w:rPr>
      </w:pPr>
      <w:r w:rsidRPr="005B088A">
        <w:rPr>
          <w:b/>
          <w:bCs/>
          <w:noProof/>
          <w:sz w:val="32"/>
          <w:szCs w:val="32"/>
          <w:lang w:val="pt-BR"/>
        </w:rPr>
        <w:t>Análise das Causas Raízes</w:t>
      </w:r>
    </w:p>
    <w:p w14:paraId="22B21E57" w14:textId="2A28B74A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770C48F4" w14:textId="77777777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679675DB" w14:textId="036D78CD" w:rsidR="005B088A" w:rsidRDefault="00BF0BB0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19BFF4E4" wp14:editId="49B3B330">
            <wp:extent cx="6611728" cy="3079102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6659" r="31579"/>
                    <a:stretch/>
                  </pic:blipFill>
                  <pic:spPr bwMode="auto">
                    <a:xfrm>
                      <a:off x="0" y="0"/>
                      <a:ext cx="6653370" cy="3098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90954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5995C0C3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5FD09377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68B5B3FC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699A3041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5F505B60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106BD86D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71D9A7C2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62C6AAED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3A641C78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2F65834A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639B3042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6EF580D9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7F18184B" w14:textId="77777777" w:rsidR="00F2600F" w:rsidRDefault="00F2600F" w:rsidP="005B088A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</w:p>
    <w:p w14:paraId="12834355" w14:textId="0DEE03E5" w:rsidR="005B088A" w:rsidRPr="00C645D1" w:rsidRDefault="005B088A" w:rsidP="005B088A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  <w:r w:rsidRPr="005B088A"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  <w:lastRenderedPageBreak/>
        <w:t>A</w:t>
      </w:r>
      <w:r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  <w:t>NÁLISE DO PROBLEMA</w:t>
      </w:r>
    </w:p>
    <w:p w14:paraId="50BAD571" w14:textId="6AC8B11D" w:rsidR="005B088A" w:rsidRPr="005B088A" w:rsidRDefault="005B088A" w:rsidP="00BE4E11">
      <w:pPr>
        <w:pStyle w:val="PargrafodaLista"/>
        <w:numPr>
          <w:ilvl w:val="0"/>
          <w:numId w:val="8"/>
        </w:numPr>
        <w:spacing w:line="360" w:lineRule="auto"/>
        <w:rPr>
          <w:b/>
          <w:bCs/>
          <w:noProof/>
          <w:sz w:val="32"/>
          <w:szCs w:val="32"/>
          <w:lang w:val="pt-BR"/>
        </w:rPr>
      </w:pPr>
      <w:r w:rsidRPr="005B088A">
        <w:rPr>
          <w:b/>
          <w:bCs/>
          <w:noProof/>
          <w:sz w:val="32"/>
          <w:szCs w:val="32"/>
          <w:lang w:val="pt-BR"/>
        </w:rPr>
        <w:t>Usuários e Outros Stakeholders</w:t>
      </w:r>
    </w:p>
    <w:p w14:paraId="43D1B776" w14:textId="44F80844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7A61F89C" w14:textId="77777777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tbl>
      <w:tblPr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76"/>
        <w:gridCol w:w="6124"/>
      </w:tblGrid>
      <w:tr w:rsidR="00F2600F" w:rsidRPr="00B730D8" w14:paraId="1C7948C8" w14:textId="77777777" w:rsidTr="00C5235A">
        <w:trPr>
          <w:trHeight w:val="300"/>
        </w:trPr>
        <w:tc>
          <w:tcPr>
            <w:tcW w:w="3676" w:type="dxa"/>
            <w:tcBorders>
              <w:top w:val="single" w:sz="8" w:space="0" w:color="505050"/>
              <w:left w:val="single" w:sz="8" w:space="0" w:color="505050"/>
              <w:bottom w:val="single" w:sz="8" w:space="0" w:color="505050"/>
              <w:right w:val="single" w:sz="8" w:space="0" w:color="505050"/>
            </w:tcBorders>
            <w:shd w:val="clear" w:color="000000" w:fill="FFFFFF"/>
            <w:noWrap/>
            <w:vAlign w:val="bottom"/>
            <w:hideMark/>
          </w:tcPr>
          <w:p w14:paraId="684ADC2B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Usuários</w:t>
            </w:r>
          </w:p>
        </w:tc>
        <w:tc>
          <w:tcPr>
            <w:tcW w:w="6124" w:type="dxa"/>
            <w:tcBorders>
              <w:top w:val="single" w:sz="8" w:space="0" w:color="505050"/>
              <w:left w:val="nil"/>
              <w:bottom w:val="nil"/>
              <w:right w:val="single" w:sz="8" w:space="0" w:color="505050"/>
            </w:tcBorders>
            <w:shd w:val="clear" w:color="000000" w:fill="FFFFFF"/>
            <w:noWrap/>
            <w:vAlign w:val="center"/>
            <w:hideMark/>
          </w:tcPr>
          <w:p w14:paraId="1AED4B95" w14:textId="77777777" w:rsidR="00F2600F" w:rsidRPr="00B730D8" w:rsidRDefault="00F2600F" w:rsidP="00C5235A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Descrição</w:t>
            </w:r>
          </w:p>
        </w:tc>
      </w:tr>
      <w:tr w:rsidR="00F2600F" w:rsidRPr="00B730D8" w14:paraId="791ACAA8" w14:textId="77777777" w:rsidTr="00C5235A">
        <w:trPr>
          <w:trHeight w:val="290"/>
        </w:trPr>
        <w:tc>
          <w:tcPr>
            <w:tcW w:w="3676" w:type="dxa"/>
            <w:tcBorders>
              <w:top w:val="nil"/>
              <w:left w:val="single" w:sz="8" w:space="0" w:color="505050"/>
              <w:bottom w:val="single" w:sz="4" w:space="0" w:color="505050"/>
              <w:right w:val="nil"/>
            </w:tcBorders>
            <w:shd w:val="clear" w:color="000000" w:fill="FFFFFF"/>
            <w:noWrap/>
            <w:vAlign w:val="bottom"/>
            <w:hideMark/>
          </w:tcPr>
          <w:p w14:paraId="73E9D63A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124" w:type="dxa"/>
            <w:tcBorders>
              <w:top w:val="single" w:sz="8" w:space="0" w:color="505050"/>
              <w:left w:val="single" w:sz="8" w:space="0" w:color="505050"/>
              <w:bottom w:val="single" w:sz="4" w:space="0" w:color="505050"/>
              <w:right w:val="single" w:sz="8" w:space="0" w:color="505050"/>
            </w:tcBorders>
            <w:shd w:val="clear" w:color="000000" w:fill="FFFFFF"/>
            <w:noWrap/>
            <w:vAlign w:val="bottom"/>
            <w:hideMark/>
          </w:tcPr>
          <w:p w14:paraId="6CCC6A66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</w:tr>
      <w:tr w:rsidR="00F2600F" w:rsidRPr="00B730D8" w14:paraId="15CB8C08" w14:textId="77777777" w:rsidTr="00C5235A">
        <w:trPr>
          <w:trHeight w:val="290"/>
        </w:trPr>
        <w:tc>
          <w:tcPr>
            <w:tcW w:w="3676" w:type="dxa"/>
            <w:vMerge w:val="restart"/>
            <w:tcBorders>
              <w:top w:val="nil"/>
              <w:left w:val="single" w:sz="8" w:space="0" w:color="505050"/>
              <w:bottom w:val="single" w:sz="4" w:space="0" w:color="505050"/>
              <w:right w:val="single" w:sz="8" w:space="0" w:color="505050"/>
            </w:tcBorders>
            <w:shd w:val="clear" w:color="000000" w:fill="FFFFFF"/>
            <w:vAlign w:val="bottom"/>
            <w:hideMark/>
          </w:tcPr>
          <w:p w14:paraId="13DD75C3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Porteiro, Segurança (afetado)</w:t>
            </w:r>
          </w:p>
        </w:tc>
        <w:tc>
          <w:tcPr>
            <w:tcW w:w="6124" w:type="dxa"/>
            <w:tcBorders>
              <w:top w:val="nil"/>
              <w:left w:val="nil"/>
              <w:bottom w:val="single" w:sz="4" w:space="0" w:color="505050"/>
              <w:right w:val="single" w:sz="8" w:space="0" w:color="505050"/>
            </w:tcBorders>
            <w:shd w:val="clear" w:color="000000" w:fill="FFFFFF"/>
            <w:noWrap/>
            <w:vAlign w:val="bottom"/>
            <w:hideMark/>
          </w:tcPr>
          <w:p w14:paraId="31FB6E84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Acesso as câmeras (Monitoramento)</w:t>
            </w:r>
          </w:p>
        </w:tc>
      </w:tr>
      <w:tr w:rsidR="00F2600F" w:rsidRPr="00B730D8" w14:paraId="6C419ABA" w14:textId="77777777" w:rsidTr="00C5235A">
        <w:trPr>
          <w:trHeight w:val="290"/>
        </w:trPr>
        <w:tc>
          <w:tcPr>
            <w:tcW w:w="3676" w:type="dxa"/>
            <w:vMerge/>
            <w:tcBorders>
              <w:top w:val="nil"/>
              <w:left w:val="single" w:sz="8" w:space="0" w:color="505050"/>
              <w:bottom w:val="single" w:sz="4" w:space="0" w:color="505050"/>
              <w:right w:val="single" w:sz="8" w:space="0" w:color="505050"/>
            </w:tcBorders>
            <w:vAlign w:val="center"/>
            <w:hideMark/>
          </w:tcPr>
          <w:p w14:paraId="3CC7CCB9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</w:p>
        </w:tc>
        <w:tc>
          <w:tcPr>
            <w:tcW w:w="6124" w:type="dxa"/>
            <w:tcBorders>
              <w:top w:val="nil"/>
              <w:left w:val="nil"/>
              <w:bottom w:val="single" w:sz="4" w:space="0" w:color="505050"/>
              <w:right w:val="single" w:sz="8" w:space="0" w:color="505050"/>
            </w:tcBorders>
            <w:shd w:val="clear" w:color="000000" w:fill="FFFFFF"/>
            <w:noWrap/>
            <w:vAlign w:val="bottom"/>
            <w:hideMark/>
          </w:tcPr>
          <w:p w14:paraId="5805A96D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Auxilia ao visitante e terceiros (Erro operacional)</w:t>
            </w:r>
          </w:p>
        </w:tc>
      </w:tr>
      <w:tr w:rsidR="00F2600F" w:rsidRPr="00B730D8" w14:paraId="5CCCB28F" w14:textId="77777777" w:rsidTr="00C5235A">
        <w:trPr>
          <w:trHeight w:val="290"/>
        </w:trPr>
        <w:tc>
          <w:tcPr>
            <w:tcW w:w="3676" w:type="dxa"/>
            <w:tcBorders>
              <w:top w:val="nil"/>
              <w:left w:val="single" w:sz="8" w:space="0" w:color="505050"/>
              <w:bottom w:val="single" w:sz="4" w:space="0" w:color="505050"/>
              <w:right w:val="nil"/>
            </w:tcBorders>
            <w:shd w:val="clear" w:color="000000" w:fill="FFFFFF"/>
            <w:noWrap/>
            <w:vAlign w:val="bottom"/>
            <w:hideMark/>
          </w:tcPr>
          <w:p w14:paraId="2BD9D37F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124" w:type="dxa"/>
            <w:tcBorders>
              <w:top w:val="nil"/>
              <w:left w:val="single" w:sz="8" w:space="0" w:color="505050"/>
              <w:bottom w:val="single" w:sz="4" w:space="0" w:color="505050"/>
              <w:right w:val="single" w:sz="8" w:space="0" w:color="505050"/>
            </w:tcBorders>
            <w:shd w:val="clear" w:color="000000" w:fill="FFFFFF"/>
            <w:noWrap/>
            <w:vAlign w:val="bottom"/>
            <w:hideMark/>
          </w:tcPr>
          <w:p w14:paraId="5E9387C6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</w:tr>
      <w:tr w:rsidR="00F2600F" w:rsidRPr="00B730D8" w14:paraId="551642E5" w14:textId="77777777" w:rsidTr="00C5235A">
        <w:trPr>
          <w:trHeight w:val="290"/>
        </w:trPr>
        <w:tc>
          <w:tcPr>
            <w:tcW w:w="3676" w:type="dxa"/>
            <w:tcBorders>
              <w:top w:val="nil"/>
              <w:left w:val="single" w:sz="8" w:space="0" w:color="505050"/>
              <w:bottom w:val="single" w:sz="4" w:space="0" w:color="505050"/>
              <w:right w:val="nil"/>
            </w:tcBorders>
            <w:shd w:val="clear" w:color="000000" w:fill="FFFFFF"/>
            <w:noWrap/>
            <w:vAlign w:val="bottom"/>
            <w:hideMark/>
          </w:tcPr>
          <w:p w14:paraId="33EB0CEA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124" w:type="dxa"/>
            <w:tcBorders>
              <w:top w:val="nil"/>
              <w:left w:val="single" w:sz="8" w:space="0" w:color="505050"/>
              <w:bottom w:val="single" w:sz="4" w:space="0" w:color="505050"/>
              <w:right w:val="single" w:sz="8" w:space="0" w:color="505050"/>
            </w:tcBorders>
            <w:shd w:val="clear" w:color="000000" w:fill="FFFFFF"/>
            <w:noWrap/>
            <w:vAlign w:val="bottom"/>
            <w:hideMark/>
          </w:tcPr>
          <w:p w14:paraId="5B5B353D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</w:tr>
      <w:tr w:rsidR="00F2600F" w:rsidRPr="00B730D8" w14:paraId="7954C124" w14:textId="77777777" w:rsidTr="00C5235A">
        <w:trPr>
          <w:trHeight w:val="290"/>
        </w:trPr>
        <w:tc>
          <w:tcPr>
            <w:tcW w:w="3676" w:type="dxa"/>
            <w:vMerge w:val="restart"/>
            <w:tcBorders>
              <w:top w:val="nil"/>
              <w:left w:val="single" w:sz="8" w:space="0" w:color="505050"/>
              <w:bottom w:val="single" w:sz="4" w:space="0" w:color="505050"/>
              <w:right w:val="single" w:sz="8" w:space="0" w:color="505050"/>
            </w:tcBorders>
            <w:shd w:val="clear" w:color="000000" w:fill="FFFFFF"/>
            <w:vAlign w:val="center"/>
            <w:hideMark/>
          </w:tcPr>
          <w:p w14:paraId="52112DF2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Moradores (afetado)</w:t>
            </w:r>
          </w:p>
        </w:tc>
        <w:tc>
          <w:tcPr>
            <w:tcW w:w="6124" w:type="dxa"/>
            <w:tcBorders>
              <w:top w:val="nil"/>
              <w:left w:val="nil"/>
              <w:bottom w:val="single" w:sz="4" w:space="0" w:color="505050"/>
              <w:right w:val="single" w:sz="8" w:space="0" w:color="505050"/>
            </w:tcBorders>
            <w:shd w:val="clear" w:color="000000" w:fill="FFFFFF"/>
            <w:noWrap/>
            <w:vAlign w:val="bottom"/>
            <w:hideMark/>
          </w:tcPr>
          <w:p w14:paraId="781C862F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Cadastro de visitantes e fornecimento do QRCode</w:t>
            </w:r>
          </w:p>
        </w:tc>
      </w:tr>
      <w:tr w:rsidR="00F2600F" w:rsidRPr="00B730D8" w14:paraId="49691726" w14:textId="77777777" w:rsidTr="00C5235A">
        <w:trPr>
          <w:trHeight w:val="290"/>
        </w:trPr>
        <w:tc>
          <w:tcPr>
            <w:tcW w:w="3676" w:type="dxa"/>
            <w:vMerge/>
            <w:tcBorders>
              <w:top w:val="nil"/>
              <w:left w:val="single" w:sz="8" w:space="0" w:color="505050"/>
              <w:bottom w:val="single" w:sz="4" w:space="0" w:color="505050"/>
              <w:right w:val="single" w:sz="8" w:space="0" w:color="505050"/>
            </w:tcBorders>
            <w:vAlign w:val="center"/>
            <w:hideMark/>
          </w:tcPr>
          <w:p w14:paraId="43827CE3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</w:p>
        </w:tc>
        <w:tc>
          <w:tcPr>
            <w:tcW w:w="6124" w:type="dxa"/>
            <w:tcBorders>
              <w:top w:val="nil"/>
              <w:left w:val="nil"/>
              <w:bottom w:val="single" w:sz="4" w:space="0" w:color="505050"/>
              <w:right w:val="single" w:sz="8" w:space="0" w:color="505050"/>
            </w:tcBorders>
            <w:shd w:val="clear" w:color="000000" w:fill="FFFFFF"/>
            <w:noWrap/>
            <w:vAlign w:val="bottom"/>
            <w:hideMark/>
          </w:tcPr>
          <w:p w14:paraId="7FFDDF36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</w:tr>
      <w:tr w:rsidR="00F2600F" w:rsidRPr="00B730D8" w14:paraId="10364B8D" w14:textId="77777777" w:rsidTr="00C5235A">
        <w:trPr>
          <w:trHeight w:val="290"/>
        </w:trPr>
        <w:tc>
          <w:tcPr>
            <w:tcW w:w="3676" w:type="dxa"/>
            <w:tcBorders>
              <w:top w:val="nil"/>
              <w:left w:val="single" w:sz="8" w:space="0" w:color="505050"/>
              <w:bottom w:val="single" w:sz="4" w:space="0" w:color="505050"/>
              <w:right w:val="nil"/>
            </w:tcBorders>
            <w:shd w:val="clear" w:color="000000" w:fill="FFFFFF"/>
            <w:noWrap/>
            <w:vAlign w:val="bottom"/>
            <w:hideMark/>
          </w:tcPr>
          <w:p w14:paraId="5FA9E272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124" w:type="dxa"/>
            <w:tcBorders>
              <w:top w:val="nil"/>
              <w:left w:val="single" w:sz="8" w:space="0" w:color="505050"/>
              <w:bottom w:val="single" w:sz="4" w:space="0" w:color="505050"/>
              <w:right w:val="single" w:sz="8" w:space="0" w:color="505050"/>
            </w:tcBorders>
            <w:shd w:val="clear" w:color="000000" w:fill="FFFFFF"/>
            <w:noWrap/>
            <w:vAlign w:val="bottom"/>
            <w:hideMark/>
          </w:tcPr>
          <w:p w14:paraId="136120DC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</w:tr>
      <w:tr w:rsidR="00F2600F" w:rsidRPr="00B730D8" w14:paraId="05CF0500" w14:textId="77777777" w:rsidTr="00C5235A">
        <w:trPr>
          <w:trHeight w:val="290"/>
        </w:trPr>
        <w:tc>
          <w:tcPr>
            <w:tcW w:w="3676" w:type="dxa"/>
            <w:tcBorders>
              <w:top w:val="nil"/>
              <w:left w:val="single" w:sz="8" w:space="0" w:color="505050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DFD1979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 xml:space="preserve">Visitantes </w:t>
            </w:r>
          </w:p>
        </w:tc>
        <w:tc>
          <w:tcPr>
            <w:tcW w:w="6124" w:type="dxa"/>
            <w:tcBorders>
              <w:top w:val="nil"/>
              <w:left w:val="single" w:sz="8" w:space="0" w:color="505050"/>
              <w:bottom w:val="nil"/>
              <w:right w:val="single" w:sz="8" w:space="0" w:color="505050"/>
            </w:tcBorders>
            <w:shd w:val="clear" w:color="000000" w:fill="FFFFFF"/>
            <w:noWrap/>
            <w:vAlign w:val="bottom"/>
            <w:hideMark/>
          </w:tcPr>
          <w:p w14:paraId="41C6E1BE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Acesso as áreas comuns, acesso limitado pelo sistema</w:t>
            </w:r>
          </w:p>
        </w:tc>
      </w:tr>
      <w:tr w:rsidR="00F2600F" w:rsidRPr="00B730D8" w14:paraId="488AC584" w14:textId="77777777" w:rsidTr="00C5235A">
        <w:trPr>
          <w:trHeight w:val="290"/>
        </w:trPr>
        <w:tc>
          <w:tcPr>
            <w:tcW w:w="36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FF95B5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Equipe de desenvolvimento (ENVOLVIDO)</w:t>
            </w:r>
          </w:p>
        </w:tc>
        <w:tc>
          <w:tcPr>
            <w:tcW w:w="61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F303F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</w:tr>
      <w:tr w:rsidR="00F2600F" w:rsidRPr="00B730D8" w14:paraId="0B45B853" w14:textId="77777777" w:rsidTr="00C5235A">
        <w:trPr>
          <w:trHeight w:val="290"/>
        </w:trPr>
        <w:tc>
          <w:tcPr>
            <w:tcW w:w="36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C830B3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</w:p>
        </w:tc>
        <w:tc>
          <w:tcPr>
            <w:tcW w:w="6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0EB0A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Envolvido</w:t>
            </w: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 xml:space="preserve"> no desenvolvimento, implantação e treinamento do sistema</w:t>
            </w:r>
          </w:p>
        </w:tc>
      </w:tr>
      <w:tr w:rsidR="00F2600F" w:rsidRPr="00B730D8" w14:paraId="37CABD8F" w14:textId="77777777" w:rsidTr="00C5235A">
        <w:trPr>
          <w:trHeight w:val="290"/>
        </w:trPr>
        <w:tc>
          <w:tcPr>
            <w:tcW w:w="36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BD0BE4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</w:p>
        </w:tc>
        <w:tc>
          <w:tcPr>
            <w:tcW w:w="6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DE519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</w:tr>
      <w:tr w:rsidR="00F2600F" w:rsidRPr="00B730D8" w14:paraId="3837DBC1" w14:textId="77777777" w:rsidTr="00C5235A">
        <w:trPr>
          <w:trHeight w:val="290"/>
        </w:trPr>
        <w:tc>
          <w:tcPr>
            <w:tcW w:w="36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6E9BE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Área comercial (Evolvido)</w:t>
            </w:r>
          </w:p>
        </w:tc>
        <w:tc>
          <w:tcPr>
            <w:tcW w:w="6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21337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Envolvida na apresentação do sistema</w:t>
            </w:r>
          </w:p>
        </w:tc>
      </w:tr>
      <w:tr w:rsidR="00F2600F" w:rsidRPr="00B730D8" w14:paraId="05ECA6D0" w14:textId="77777777" w:rsidTr="00C5235A">
        <w:trPr>
          <w:trHeight w:val="290"/>
        </w:trPr>
        <w:tc>
          <w:tcPr>
            <w:tcW w:w="36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64C7C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Área de venda (Evolvido)</w:t>
            </w:r>
          </w:p>
        </w:tc>
        <w:tc>
          <w:tcPr>
            <w:tcW w:w="6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114EC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Envolvida na área de venda do sistema</w:t>
            </w:r>
          </w:p>
        </w:tc>
      </w:tr>
      <w:tr w:rsidR="00F2600F" w:rsidRPr="00B730D8" w14:paraId="61804277" w14:textId="77777777" w:rsidTr="00C5235A">
        <w:trPr>
          <w:trHeight w:val="290"/>
        </w:trPr>
        <w:tc>
          <w:tcPr>
            <w:tcW w:w="367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C81D74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Área de pós venda/suporte (Afetado Evolvido)</w:t>
            </w:r>
          </w:p>
        </w:tc>
        <w:tc>
          <w:tcPr>
            <w:tcW w:w="6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EC535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Envolvidos na área de qualidade/suporte</w:t>
            </w:r>
          </w:p>
        </w:tc>
      </w:tr>
      <w:tr w:rsidR="00F2600F" w:rsidRPr="00B730D8" w14:paraId="2576A2BA" w14:textId="77777777" w:rsidTr="00C5235A">
        <w:trPr>
          <w:trHeight w:val="290"/>
        </w:trPr>
        <w:tc>
          <w:tcPr>
            <w:tcW w:w="367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82C2A0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</w:p>
        </w:tc>
        <w:tc>
          <w:tcPr>
            <w:tcW w:w="6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11D1D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</w:tr>
      <w:tr w:rsidR="00F2600F" w:rsidRPr="00B730D8" w14:paraId="06EED1C5" w14:textId="77777777" w:rsidTr="00C5235A">
        <w:trPr>
          <w:trHeight w:val="290"/>
        </w:trPr>
        <w:tc>
          <w:tcPr>
            <w:tcW w:w="36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D6E18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área de manutenção (AFETADO)</w:t>
            </w:r>
          </w:p>
        </w:tc>
        <w:tc>
          <w:tcPr>
            <w:tcW w:w="6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57538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Acesso as áreas comuns para fins manutenção</w:t>
            </w:r>
          </w:p>
        </w:tc>
      </w:tr>
      <w:tr w:rsidR="00F2600F" w:rsidRPr="00B730D8" w14:paraId="77DE61CD" w14:textId="77777777" w:rsidTr="00C5235A">
        <w:trPr>
          <w:trHeight w:val="290"/>
        </w:trPr>
        <w:tc>
          <w:tcPr>
            <w:tcW w:w="36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21FAD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5F0A8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acesso as câmeras para fins manutenção</w:t>
            </w:r>
          </w:p>
        </w:tc>
      </w:tr>
      <w:tr w:rsidR="00F2600F" w:rsidRPr="00B730D8" w14:paraId="5801EA03" w14:textId="77777777" w:rsidTr="00C5235A">
        <w:trPr>
          <w:trHeight w:val="290"/>
        </w:trPr>
        <w:tc>
          <w:tcPr>
            <w:tcW w:w="36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AF095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C4864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</w:tr>
      <w:tr w:rsidR="00F2600F" w:rsidRPr="00B730D8" w14:paraId="270983E6" w14:textId="77777777" w:rsidTr="00C5235A">
        <w:trPr>
          <w:trHeight w:val="290"/>
        </w:trPr>
        <w:tc>
          <w:tcPr>
            <w:tcW w:w="36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B4C15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Administração legado (Afetado/Envolvido)</w:t>
            </w:r>
          </w:p>
        </w:tc>
        <w:tc>
          <w:tcPr>
            <w:tcW w:w="6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2970D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Interação com Implantação do S</w:t>
            </w: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istema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 xml:space="preserve"> Novo Sistema</w:t>
            </w:r>
          </w:p>
        </w:tc>
      </w:tr>
      <w:tr w:rsidR="00F2600F" w:rsidRPr="00B730D8" w14:paraId="5FCA1D0B" w14:textId="77777777" w:rsidTr="00C5235A">
        <w:trPr>
          <w:trHeight w:val="290"/>
        </w:trPr>
        <w:tc>
          <w:tcPr>
            <w:tcW w:w="36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5CE8C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1947B" w14:textId="5C867DDA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Interação</w:t>
            </w: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 xml:space="preserve"> Levantamento </w:t>
            </w:r>
            <w:r w:rsidR="00F27352"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nas características</w:t>
            </w: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 xml:space="preserve"> do condomínio</w:t>
            </w:r>
          </w:p>
        </w:tc>
      </w:tr>
      <w:tr w:rsidR="00F2600F" w:rsidRPr="00B730D8" w14:paraId="097209FC" w14:textId="77777777" w:rsidTr="00C5235A">
        <w:trPr>
          <w:trHeight w:val="290"/>
        </w:trPr>
        <w:tc>
          <w:tcPr>
            <w:tcW w:w="36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915CC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6150B" w14:textId="6600FA09" w:rsidR="00F2600F" w:rsidRPr="00B730D8" w:rsidRDefault="00F27352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Interação</w:t>
            </w: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Cadastro</w:t>
            </w:r>
            <w:r w:rsidR="00F2600F"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 xml:space="preserve"> dos funcionários</w:t>
            </w:r>
          </w:p>
        </w:tc>
      </w:tr>
      <w:tr w:rsidR="00F2600F" w:rsidRPr="00B730D8" w14:paraId="598581EF" w14:textId="77777777" w:rsidTr="00C5235A">
        <w:trPr>
          <w:trHeight w:val="290"/>
        </w:trPr>
        <w:tc>
          <w:tcPr>
            <w:tcW w:w="36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5CADB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12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42A3F" w14:textId="2663D07D" w:rsidR="00F2600F" w:rsidRPr="00B730D8" w:rsidRDefault="00F27352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Interação</w:t>
            </w:r>
            <w:r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>Cadastro</w:t>
            </w:r>
            <w:r w:rsidR="00F2600F" w:rsidRPr="00B730D8"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  <w:t xml:space="preserve"> dos Moradores</w:t>
            </w:r>
          </w:p>
        </w:tc>
      </w:tr>
      <w:tr w:rsidR="00F2600F" w:rsidRPr="00B730D8" w14:paraId="461B2E1C" w14:textId="77777777" w:rsidTr="00C5235A">
        <w:trPr>
          <w:trHeight w:val="86"/>
        </w:trPr>
        <w:tc>
          <w:tcPr>
            <w:tcW w:w="36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D69FDD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</w:p>
        </w:tc>
        <w:tc>
          <w:tcPr>
            <w:tcW w:w="6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BFCCA8" w14:textId="77777777" w:rsidR="00F2600F" w:rsidRPr="00B730D8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pt-BR" w:eastAsia="pt-BR"/>
              </w:rPr>
            </w:pPr>
          </w:p>
        </w:tc>
      </w:tr>
    </w:tbl>
    <w:p w14:paraId="1CEAA922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1EBD8735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4CE74EAC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0AD76E0E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42066CEB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454B3423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58A0B1AC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7D79C6A5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388095EE" w14:textId="77777777" w:rsidR="005B088A" w:rsidRDefault="005B088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160BEDC7" w14:textId="77777777" w:rsidR="00530987" w:rsidRPr="00C645D1" w:rsidRDefault="00530987" w:rsidP="00530987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  <w:r w:rsidRPr="005B088A"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  <w:lastRenderedPageBreak/>
        <w:t>A</w:t>
      </w:r>
      <w:r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  <w:t>NÁLISE DO PROBLEMA</w:t>
      </w:r>
    </w:p>
    <w:p w14:paraId="62AD9972" w14:textId="6B45D559" w:rsidR="00530987" w:rsidRDefault="00F2600F" w:rsidP="00BE4E11">
      <w:pPr>
        <w:pStyle w:val="PargrafodaLista"/>
        <w:numPr>
          <w:ilvl w:val="0"/>
          <w:numId w:val="8"/>
        </w:numPr>
        <w:spacing w:line="360" w:lineRule="auto"/>
        <w:rPr>
          <w:b/>
          <w:bCs/>
          <w:noProof/>
          <w:sz w:val="32"/>
          <w:szCs w:val="32"/>
          <w:lang w:val="pt-BR"/>
        </w:rPr>
      </w:pPr>
      <w:r w:rsidRPr="00F2600F">
        <w:rPr>
          <w:b/>
          <w:bCs/>
          <w:noProof/>
          <w:sz w:val="32"/>
          <w:szCs w:val="32"/>
          <w:lang w:val="pt-BR"/>
        </w:rPr>
        <w:t>Fronteira Sistêmica</w:t>
      </w:r>
    </w:p>
    <w:p w14:paraId="0D282EA6" w14:textId="599253BF" w:rsidR="00F2600F" w:rsidRDefault="00F2600F" w:rsidP="00F2600F">
      <w:pPr>
        <w:pStyle w:val="PargrafodaLista"/>
        <w:spacing w:line="360" w:lineRule="auto"/>
        <w:rPr>
          <w:b/>
          <w:bCs/>
          <w:noProof/>
          <w:sz w:val="32"/>
          <w:szCs w:val="32"/>
          <w:lang w:val="pt-BR"/>
        </w:rPr>
      </w:pPr>
    </w:p>
    <w:p w14:paraId="462A9779" w14:textId="77777777" w:rsidR="00F2600F" w:rsidRPr="00530987" w:rsidRDefault="00F2600F" w:rsidP="00F2600F">
      <w:pPr>
        <w:pStyle w:val="PargrafodaLista"/>
        <w:spacing w:line="360" w:lineRule="auto"/>
        <w:rPr>
          <w:b/>
          <w:bCs/>
          <w:noProof/>
          <w:sz w:val="32"/>
          <w:szCs w:val="32"/>
          <w:lang w:val="pt-BR"/>
        </w:rPr>
      </w:pPr>
    </w:p>
    <w:p w14:paraId="6D11AB94" w14:textId="0DB18FA5" w:rsidR="005B088A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6FE07458" wp14:editId="0EE11426">
            <wp:extent cx="6613826" cy="3909527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19986" cy="391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95A4" w14:textId="77777777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1A3556BD" w14:textId="77777777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2E10A654" w14:textId="77777777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074B353F" w14:textId="77777777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06B9D1D0" w14:textId="77777777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65E54F4D" w14:textId="77777777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4F79B6D6" w14:textId="77777777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3332D48F" w14:textId="77777777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6FC6B662" w14:textId="77777777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50B133EE" w14:textId="77777777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68BC8A4A" w14:textId="77777777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29066ADF" w14:textId="77777777" w:rsidR="00F2600F" w:rsidRPr="00C645D1" w:rsidRDefault="00F2600F" w:rsidP="00F2600F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  <w:r w:rsidRPr="005B088A"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  <w:lastRenderedPageBreak/>
        <w:t>A</w:t>
      </w:r>
      <w:r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  <w:t>NÁLISE DO PROBLEMA</w:t>
      </w:r>
    </w:p>
    <w:p w14:paraId="763EB10B" w14:textId="6BA42C4A" w:rsidR="00F2600F" w:rsidRPr="00F2600F" w:rsidRDefault="00F2600F" w:rsidP="00F2600F">
      <w:pPr>
        <w:pStyle w:val="PargrafodaLista"/>
        <w:numPr>
          <w:ilvl w:val="0"/>
          <w:numId w:val="8"/>
        </w:numPr>
        <w:spacing w:line="360" w:lineRule="auto"/>
        <w:rPr>
          <w:b/>
          <w:bCs/>
          <w:noProof/>
          <w:sz w:val="32"/>
          <w:szCs w:val="32"/>
          <w:lang w:val="pt-BR"/>
        </w:rPr>
      </w:pPr>
      <w:r w:rsidRPr="00F2600F">
        <w:rPr>
          <w:b/>
          <w:bCs/>
          <w:noProof/>
          <w:sz w:val="32"/>
          <w:szCs w:val="32"/>
          <w:lang w:val="pt-BR"/>
        </w:rPr>
        <w:t>Lista de Restrições</w:t>
      </w:r>
    </w:p>
    <w:p w14:paraId="6A10B391" w14:textId="6BCEBEB5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75771BD7" w14:textId="7D57C124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tbl>
      <w:tblPr>
        <w:tblW w:w="100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18"/>
        <w:gridCol w:w="6237"/>
      </w:tblGrid>
      <w:tr w:rsidR="00F2600F" w:rsidRPr="00DA1696" w14:paraId="2BF5A2D5" w14:textId="77777777" w:rsidTr="00C5235A">
        <w:trPr>
          <w:trHeight w:val="290"/>
        </w:trPr>
        <w:tc>
          <w:tcPr>
            <w:tcW w:w="10055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5B53767E" w14:textId="77777777" w:rsidR="00F2600F" w:rsidRPr="00DA1696" w:rsidRDefault="00F2600F" w:rsidP="00C5235A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DA1696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Lista de Restrições</w:t>
            </w:r>
          </w:p>
        </w:tc>
      </w:tr>
      <w:tr w:rsidR="00F2600F" w:rsidRPr="00DA1696" w14:paraId="200D6C9C" w14:textId="77777777" w:rsidTr="00C5235A">
        <w:trPr>
          <w:trHeight w:val="290"/>
        </w:trPr>
        <w:tc>
          <w:tcPr>
            <w:tcW w:w="38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47DCE" w14:textId="77777777" w:rsidR="00F2600F" w:rsidRPr="00DA1696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DA1696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Restrição</w:t>
            </w:r>
          </w:p>
        </w:tc>
        <w:tc>
          <w:tcPr>
            <w:tcW w:w="623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0AF2B2" w14:textId="77777777" w:rsidR="00F2600F" w:rsidRPr="00DA1696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DA1696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Razão</w:t>
            </w:r>
          </w:p>
        </w:tc>
      </w:tr>
      <w:tr w:rsidR="00F2600F" w:rsidRPr="00DA1696" w14:paraId="1127EB94" w14:textId="77777777" w:rsidTr="00C5235A">
        <w:trPr>
          <w:trHeight w:val="290"/>
        </w:trPr>
        <w:tc>
          <w:tcPr>
            <w:tcW w:w="38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C5D43" w14:textId="77777777" w:rsidR="00F2600F" w:rsidRPr="00DA1696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DA1696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 </w:t>
            </w:r>
          </w:p>
        </w:tc>
        <w:tc>
          <w:tcPr>
            <w:tcW w:w="623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629CD7" w14:textId="77777777" w:rsidR="00F2600F" w:rsidRPr="00DA1696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DA1696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 </w:t>
            </w:r>
          </w:p>
        </w:tc>
      </w:tr>
      <w:tr w:rsidR="00F2600F" w:rsidRPr="00DA1696" w14:paraId="7759CCCF" w14:textId="77777777" w:rsidTr="00C5235A">
        <w:trPr>
          <w:trHeight w:val="290"/>
        </w:trPr>
        <w:tc>
          <w:tcPr>
            <w:tcW w:w="38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54FD4" w14:textId="77777777" w:rsidR="00F2600F" w:rsidRPr="00DA1696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DA1696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Planejamento do ROI</w:t>
            </w:r>
          </w:p>
        </w:tc>
        <w:tc>
          <w:tcPr>
            <w:tcW w:w="623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54414B" w14:textId="77777777" w:rsidR="00F2600F" w:rsidRPr="00DA1696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DA1696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Financeiro</w:t>
            </w:r>
          </w:p>
        </w:tc>
      </w:tr>
      <w:tr w:rsidR="00F2600F" w:rsidRPr="00DA1696" w14:paraId="64699CB4" w14:textId="77777777" w:rsidTr="00C5235A">
        <w:trPr>
          <w:trHeight w:val="290"/>
        </w:trPr>
        <w:tc>
          <w:tcPr>
            <w:tcW w:w="38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31710" w14:textId="77777777" w:rsidR="00F2600F" w:rsidRPr="00DA1696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DA1696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Definição da equipe</w:t>
            </w:r>
          </w:p>
        </w:tc>
        <w:tc>
          <w:tcPr>
            <w:tcW w:w="623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689003" w14:textId="77777777" w:rsidR="00F2600F" w:rsidRPr="00DA1696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DA1696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Financeiro / Qualificação / Tempo</w:t>
            </w:r>
          </w:p>
        </w:tc>
      </w:tr>
      <w:tr w:rsidR="00F2600F" w:rsidRPr="00DA1696" w14:paraId="451C4BA4" w14:textId="77777777" w:rsidTr="00C5235A">
        <w:trPr>
          <w:trHeight w:val="290"/>
        </w:trPr>
        <w:tc>
          <w:tcPr>
            <w:tcW w:w="38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D8885" w14:textId="77777777" w:rsidR="00F2600F" w:rsidRPr="00DA1696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DA1696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Definição de equipamentos</w:t>
            </w:r>
          </w:p>
        </w:tc>
        <w:tc>
          <w:tcPr>
            <w:tcW w:w="623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5B3C12" w14:textId="77777777" w:rsidR="00F2600F" w:rsidRPr="00DA1696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DA1696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Financeiro / Cliente / Tempo</w:t>
            </w:r>
          </w:p>
        </w:tc>
      </w:tr>
      <w:tr w:rsidR="00F2600F" w:rsidRPr="00DA1696" w14:paraId="080C7B07" w14:textId="77777777" w:rsidTr="00C5235A">
        <w:trPr>
          <w:trHeight w:val="290"/>
        </w:trPr>
        <w:tc>
          <w:tcPr>
            <w:tcW w:w="38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EA8E5" w14:textId="77777777" w:rsidR="00F2600F" w:rsidRPr="00DA1696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DA1696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Sistemas Operacionais</w:t>
            </w:r>
          </w:p>
        </w:tc>
        <w:tc>
          <w:tcPr>
            <w:tcW w:w="623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F23CA0" w14:textId="77777777" w:rsidR="00F2600F" w:rsidRPr="00DA1696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DA1696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Financeiro / Cliente</w:t>
            </w:r>
          </w:p>
        </w:tc>
      </w:tr>
      <w:tr w:rsidR="00F2600F" w:rsidRPr="00DA1696" w14:paraId="6E03DF75" w14:textId="77777777" w:rsidTr="00C5235A">
        <w:trPr>
          <w:trHeight w:val="300"/>
        </w:trPr>
        <w:tc>
          <w:tcPr>
            <w:tcW w:w="381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87829" w14:textId="77777777" w:rsidR="00F2600F" w:rsidRPr="00DA1696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DA1696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 xml:space="preserve">Implantação do Sistema </w:t>
            </w:r>
          </w:p>
        </w:tc>
        <w:tc>
          <w:tcPr>
            <w:tcW w:w="62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8694B6" w14:textId="77777777" w:rsidR="00F2600F" w:rsidRPr="00DA1696" w:rsidRDefault="00F2600F" w:rsidP="00C5235A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DA1696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Tempo e Financeiro</w:t>
            </w:r>
          </w:p>
        </w:tc>
      </w:tr>
    </w:tbl>
    <w:p w14:paraId="2A996F66" w14:textId="77777777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177795BE" w14:textId="61B8566A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452D579C" w14:textId="77777777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0C4F2208" w14:textId="1F6A0AF7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4233565C" w14:textId="4684DCD7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721900A4" w14:textId="443A79EE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12647E19" w14:textId="3446485E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07531C56" w14:textId="1A72CF15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417F292D" w14:textId="465B874D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40627AA7" w14:textId="1D081ECE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5B9278E9" w14:textId="1D3565B4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248B62D0" w14:textId="125A96CA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385772F7" w14:textId="0DE22E52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3917C94B" w14:textId="6092235A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61631D1E" w14:textId="3260F78B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4D055BB3" w14:textId="619BB173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2CF3774C" w14:textId="13347561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5E87CAC0" w14:textId="1A7A10A7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57DD9588" w14:textId="6ABE6B74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262D344F" w14:textId="2F3C7525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2A780461" w14:textId="77777777" w:rsidR="00AE4F2E" w:rsidRPr="00C645D1" w:rsidRDefault="00AE4F2E" w:rsidP="00AE4F2E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  <w:r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  <w:lastRenderedPageBreak/>
        <w:t>WORKSHOP DE CARACTERÍSTICAS</w:t>
      </w:r>
    </w:p>
    <w:p w14:paraId="594CD295" w14:textId="77777777" w:rsidR="00AE4F2E" w:rsidRPr="00AE4F2E" w:rsidRDefault="00AE4F2E" w:rsidP="00AE4F2E">
      <w:pPr>
        <w:pStyle w:val="PargrafodaLista"/>
        <w:numPr>
          <w:ilvl w:val="0"/>
          <w:numId w:val="8"/>
        </w:numPr>
        <w:spacing w:line="360" w:lineRule="auto"/>
        <w:rPr>
          <w:b/>
          <w:bCs/>
          <w:noProof/>
          <w:sz w:val="32"/>
          <w:szCs w:val="32"/>
          <w:lang w:val="pt-BR"/>
        </w:rPr>
      </w:pPr>
      <w:r w:rsidRPr="00AE4F2E">
        <w:rPr>
          <w:b/>
          <w:bCs/>
          <w:noProof/>
          <w:sz w:val="32"/>
          <w:szCs w:val="32"/>
          <w:lang w:val="pt-BR"/>
        </w:rPr>
        <w:t xml:space="preserve">Lista de Características </w:t>
      </w:r>
    </w:p>
    <w:p w14:paraId="6D602AF8" w14:textId="1B891D33" w:rsidR="00AE4F2E" w:rsidRDefault="00AE4F2E" w:rsidP="00AE4F2E">
      <w:pPr>
        <w:pStyle w:val="PargrafodaLista"/>
        <w:spacing w:line="360" w:lineRule="auto"/>
        <w:ind w:firstLine="720"/>
        <w:rPr>
          <w:b/>
          <w:bCs/>
          <w:noProof/>
          <w:sz w:val="32"/>
          <w:szCs w:val="32"/>
          <w:lang w:val="pt-BR"/>
        </w:rPr>
      </w:pPr>
      <w:r w:rsidRPr="00AE4F2E">
        <w:rPr>
          <w:b/>
          <w:bCs/>
          <w:noProof/>
          <w:sz w:val="32"/>
          <w:szCs w:val="32"/>
          <w:lang w:val="pt-BR"/>
        </w:rPr>
        <w:t>(</w:t>
      </w:r>
      <w:r w:rsidR="003E32E8">
        <w:rPr>
          <w:b/>
          <w:bCs/>
          <w:noProof/>
          <w:sz w:val="32"/>
          <w:szCs w:val="32"/>
          <w:lang w:val="pt-BR"/>
        </w:rPr>
        <w:t>Descrição de cada caracteristica</w:t>
      </w:r>
      <w:r w:rsidRPr="00AE4F2E">
        <w:rPr>
          <w:b/>
          <w:bCs/>
          <w:noProof/>
          <w:sz w:val="32"/>
          <w:szCs w:val="32"/>
          <w:lang w:val="pt-BR"/>
        </w:rPr>
        <w:t>)</w:t>
      </w:r>
    </w:p>
    <w:p w14:paraId="7631FA7A" w14:textId="77777777" w:rsidR="00C5235A" w:rsidRDefault="00C5235A" w:rsidP="00AE4F2E">
      <w:pPr>
        <w:pStyle w:val="PargrafodaLista"/>
        <w:spacing w:line="360" w:lineRule="auto"/>
        <w:ind w:firstLine="720"/>
        <w:rPr>
          <w:b/>
          <w:bCs/>
          <w:noProof/>
          <w:sz w:val="32"/>
          <w:szCs w:val="32"/>
          <w:lang w:val="pt-BR"/>
        </w:rPr>
      </w:pPr>
    </w:p>
    <w:p w14:paraId="62B60F2F" w14:textId="77777777" w:rsidR="00FF2704" w:rsidRDefault="00FF2704" w:rsidP="00C32072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Identificação biométrica facial dos usuários.</w:t>
      </w:r>
    </w:p>
    <w:p w14:paraId="101D03B6" w14:textId="77777777" w:rsidR="00FF2704" w:rsidRDefault="00FF2704" w:rsidP="00FF2704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7D716D0A" w14:textId="05ECB97D" w:rsidR="00FF2704" w:rsidRDefault="00FF2704" w:rsidP="00C32072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software de reconhecimento facial lê a geometria da face de uma foto ou vídeo e cria um código único para cada pessoa e elas são comparadas com as imagens cadastrada e classifica as possíveis combinações e caso um suspeito seja identificado pelo sistema, uma sinalização aparecerá na tela</w:t>
      </w:r>
      <w:r w:rsidR="00C5235A">
        <w:rPr>
          <w:rFonts w:ascii="Arial" w:hAnsi="Arial" w:cs="Arial"/>
          <w:color w:val="000000"/>
        </w:rPr>
        <w:t>.</w:t>
      </w:r>
    </w:p>
    <w:p w14:paraId="3A3547C9" w14:textId="6F399390" w:rsidR="00FF2704" w:rsidRDefault="00FF2704" w:rsidP="00FF2704">
      <w:pPr>
        <w:pStyle w:val="NormalWeb"/>
        <w:shd w:val="clear" w:color="auto" w:fill="FFFFFF"/>
        <w:spacing w:before="0" w:beforeAutospacing="0" w:after="0" w:afterAutospacing="0"/>
        <w:ind w:left="360"/>
      </w:pPr>
    </w:p>
    <w:p w14:paraId="0EDEE052" w14:textId="77777777" w:rsidR="00C5235A" w:rsidRDefault="00C5235A" w:rsidP="00FF2704">
      <w:pPr>
        <w:pStyle w:val="NormalWeb"/>
        <w:shd w:val="clear" w:color="auto" w:fill="FFFFFF"/>
        <w:spacing w:before="0" w:beforeAutospacing="0" w:after="0" w:afterAutospacing="0"/>
        <w:ind w:left="360"/>
      </w:pPr>
    </w:p>
    <w:p w14:paraId="69728920" w14:textId="4DC7D2BF" w:rsidR="00FF2704" w:rsidRDefault="00FF2704" w:rsidP="00C32072">
      <w:pPr>
        <w:pStyle w:val="PargrafodaLista"/>
        <w:numPr>
          <w:ilvl w:val="0"/>
          <w:numId w:val="11"/>
        </w:numPr>
        <w:spacing w:before="0" w:after="0" w:line="240" w:lineRule="auto"/>
        <w:textAlignment w:val="baseline"/>
        <w:rPr>
          <w:rFonts w:ascii="Arial" w:eastAsia="Times New Roman" w:hAnsi="Arial" w:cs="Arial"/>
          <w:color w:val="000000"/>
          <w:lang w:val="pt-BR" w:eastAsia="pt-BR"/>
        </w:rPr>
      </w:pPr>
      <w:r w:rsidRPr="00FF2704">
        <w:rPr>
          <w:rFonts w:ascii="Arial" w:eastAsia="Times New Roman" w:hAnsi="Arial" w:cs="Arial"/>
          <w:color w:val="000000"/>
          <w:lang w:val="pt-BR" w:eastAsia="pt-BR"/>
        </w:rPr>
        <w:t>Leitor código barras QR Code</w:t>
      </w:r>
      <w:r w:rsidR="00C5235A">
        <w:rPr>
          <w:rFonts w:ascii="Arial" w:eastAsia="Times New Roman" w:hAnsi="Arial" w:cs="Arial"/>
          <w:color w:val="000000"/>
          <w:lang w:val="pt-BR" w:eastAsia="pt-BR"/>
        </w:rPr>
        <w:t>.</w:t>
      </w:r>
    </w:p>
    <w:p w14:paraId="24F11DC1" w14:textId="77777777" w:rsidR="00FF2704" w:rsidRPr="00FF2704" w:rsidRDefault="00FF2704" w:rsidP="00FF2704">
      <w:pPr>
        <w:pStyle w:val="PargrafodaLista"/>
        <w:spacing w:before="0" w:after="0" w:line="240" w:lineRule="auto"/>
        <w:textAlignment w:val="baseline"/>
        <w:rPr>
          <w:rFonts w:ascii="Arial" w:eastAsia="Times New Roman" w:hAnsi="Arial" w:cs="Arial"/>
          <w:color w:val="000000"/>
          <w:lang w:val="pt-BR" w:eastAsia="pt-BR"/>
        </w:rPr>
      </w:pPr>
    </w:p>
    <w:p w14:paraId="6A037C38" w14:textId="104208AE" w:rsidR="00FF2704" w:rsidRPr="00FF2704" w:rsidRDefault="00FF2704" w:rsidP="00C32072">
      <w:pPr>
        <w:pStyle w:val="PargrafodaLista"/>
        <w:numPr>
          <w:ilvl w:val="0"/>
          <w:numId w:val="12"/>
        </w:numPr>
        <w:spacing w:before="0" w:after="0" w:line="240" w:lineRule="auto"/>
        <w:rPr>
          <w:rFonts w:ascii="Arial" w:eastAsia="Times New Roman" w:hAnsi="Arial" w:cs="Arial"/>
          <w:color w:val="000000"/>
          <w:lang w:val="pt-BR" w:eastAsia="pt-BR"/>
        </w:rPr>
      </w:pPr>
      <w:r w:rsidRPr="00FF2704">
        <w:rPr>
          <w:rFonts w:ascii="Arial" w:eastAsia="Times New Roman" w:hAnsi="Arial" w:cs="Arial"/>
          <w:color w:val="000000"/>
          <w:lang w:val="pt-BR" w:eastAsia="pt-BR"/>
        </w:rPr>
        <w:t>É um dispositivo (hardware) com recurso para ler os códigos QR.</w:t>
      </w:r>
    </w:p>
    <w:p w14:paraId="527A4224" w14:textId="17505793" w:rsidR="00FF2704" w:rsidRDefault="00FF2704" w:rsidP="00FF2704">
      <w:pPr>
        <w:spacing w:before="0" w:after="0" w:line="240" w:lineRule="auto"/>
        <w:ind w:left="720"/>
        <w:rPr>
          <w:rFonts w:ascii="Arial" w:eastAsia="Times New Roman" w:hAnsi="Arial" w:cs="Arial"/>
          <w:color w:val="000000"/>
          <w:lang w:val="pt-BR" w:eastAsia="pt-BR"/>
        </w:rPr>
      </w:pPr>
    </w:p>
    <w:p w14:paraId="5B0AD56A" w14:textId="77777777" w:rsidR="00FF2704" w:rsidRDefault="00FF2704" w:rsidP="00FF2704">
      <w:pPr>
        <w:spacing w:before="0" w:after="0" w:line="240" w:lineRule="auto"/>
        <w:ind w:left="720"/>
        <w:rPr>
          <w:rFonts w:ascii="Arial" w:eastAsia="Times New Roman" w:hAnsi="Arial" w:cs="Arial"/>
          <w:color w:val="000000"/>
          <w:lang w:val="pt-BR" w:eastAsia="pt-BR"/>
        </w:rPr>
      </w:pPr>
    </w:p>
    <w:p w14:paraId="5D1EEC6E" w14:textId="049DBB15" w:rsidR="00FF2704" w:rsidRDefault="00FF2704" w:rsidP="00C32072">
      <w:pPr>
        <w:pStyle w:val="PargrafodaLista"/>
        <w:numPr>
          <w:ilvl w:val="0"/>
          <w:numId w:val="11"/>
        </w:numPr>
        <w:spacing w:before="0" w:after="0" w:line="240" w:lineRule="auto"/>
        <w:textAlignment w:val="baseline"/>
        <w:rPr>
          <w:rFonts w:ascii="Arial" w:eastAsia="Times New Roman" w:hAnsi="Arial" w:cs="Arial"/>
          <w:color w:val="000000"/>
          <w:lang w:val="pt-BR" w:eastAsia="pt-BR"/>
        </w:rPr>
      </w:pPr>
      <w:r w:rsidRPr="00FF2704">
        <w:rPr>
          <w:rFonts w:ascii="Arial" w:eastAsia="Times New Roman" w:hAnsi="Arial" w:cs="Arial"/>
          <w:color w:val="000000"/>
          <w:lang w:val="pt-BR" w:eastAsia="pt-BR"/>
        </w:rPr>
        <w:t>Controle de demanda de visitantes</w:t>
      </w:r>
      <w:r>
        <w:rPr>
          <w:rFonts w:ascii="Arial" w:eastAsia="Times New Roman" w:hAnsi="Arial" w:cs="Arial"/>
          <w:color w:val="000000"/>
          <w:lang w:val="pt-BR" w:eastAsia="pt-BR"/>
        </w:rPr>
        <w:t>.</w:t>
      </w:r>
    </w:p>
    <w:p w14:paraId="321EC33C" w14:textId="77777777" w:rsidR="00FF2704" w:rsidRPr="00FF2704" w:rsidRDefault="00FF2704" w:rsidP="00FF2704">
      <w:pPr>
        <w:pStyle w:val="PargrafodaLista"/>
        <w:spacing w:before="0" w:after="0" w:line="240" w:lineRule="auto"/>
        <w:textAlignment w:val="baseline"/>
        <w:rPr>
          <w:rFonts w:ascii="Arial" w:eastAsia="Times New Roman" w:hAnsi="Arial" w:cs="Arial"/>
          <w:color w:val="000000"/>
          <w:lang w:val="pt-BR" w:eastAsia="pt-BR"/>
        </w:rPr>
      </w:pPr>
    </w:p>
    <w:p w14:paraId="578CB945" w14:textId="4D2CB8D8" w:rsidR="00FF2704" w:rsidRPr="00FF2704" w:rsidRDefault="00FF2704" w:rsidP="00C32072">
      <w:pPr>
        <w:pStyle w:val="PargrafodaLista"/>
        <w:numPr>
          <w:ilvl w:val="0"/>
          <w:numId w:val="12"/>
        </w:numPr>
        <w:spacing w:before="0" w:after="0" w:line="240" w:lineRule="auto"/>
        <w:rPr>
          <w:rFonts w:ascii="Times New Roman" w:eastAsia="Times New Roman" w:hAnsi="Times New Roman" w:cs="Times New Roman"/>
          <w:color w:val="auto"/>
          <w:lang w:val="pt-BR" w:eastAsia="pt-BR"/>
        </w:rPr>
      </w:pPr>
      <w:r w:rsidRPr="00FF2704">
        <w:rPr>
          <w:rFonts w:ascii="Arial" w:eastAsia="Times New Roman" w:hAnsi="Arial" w:cs="Arial"/>
          <w:color w:val="000000"/>
          <w:lang w:val="pt-BR" w:eastAsia="pt-BR"/>
        </w:rPr>
        <w:t>É um software que faz o mapeamento dos dias, horários, número de visitas, tempos de espera e duração habitual das visitas, gerando dados de maior movimento.</w:t>
      </w:r>
    </w:p>
    <w:p w14:paraId="699C96F4" w14:textId="259D8B93" w:rsidR="00FF2704" w:rsidRDefault="00FF2704" w:rsidP="00FF2704">
      <w:pPr>
        <w:spacing w:before="0" w:after="0" w:line="240" w:lineRule="auto"/>
        <w:ind w:left="720"/>
        <w:rPr>
          <w:rFonts w:ascii="Arial" w:eastAsia="Times New Roman" w:hAnsi="Arial" w:cs="Arial"/>
          <w:color w:val="000000"/>
          <w:lang w:val="pt-BR" w:eastAsia="pt-BR"/>
        </w:rPr>
      </w:pPr>
    </w:p>
    <w:p w14:paraId="1FD57E41" w14:textId="77777777" w:rsidR="00FF2704" w:rsidRDefault="00FF2704" w:rsidP="00FF2704">
      <w:pPr>
        <w:spacing w:before="0" w:after="0" w:line="240" w:lineRule="auto"/>
        <w:ind w:left="720"/>
        <w:rPr>
          <w:rFonts w:ascii="Arial" w:eastAsia="Times New Roman" w:hAnsi="Arial" w:cs="Arial"/>
          <w:color w:val="000000"/>
          <w:lang w:val="pt-BR" w:eastAsia="pt-BR"/>
        </w:rPr>
      </w:pPr>
    </w:p>
    <w:p w14:paraId="0BAEDB79" w14:textId="489A7622" w:rsidR="00FF2704" w:rsidRDefault="00FF2704" w:rsidP="00C32072">
      <w:pPr>
        <w:pStyle w:val="PargrafodaLista"/>
        <w:numPr>
          <w:ilvl w:val="0"/>
          <w:numId w:val="11"/>
        </w:numPr>
        <w:spacing w:before="0" w:after="0" w:line="240" w:lineRule="auto"/>
        <w:textAlignment w:val="baseline"/>
        <w:rPr>
          <w:rFonts w:ascii="Arial" w:eastAsia="Times New Roman" w:hAnsi="Arial" w:cs="Arial"/>
          <w:color w:val="000000"/>
          <w:lang w:val="pt-BR" w:eastAsia="pt-BR"/>
        </w:rPr>
      </w:pPr>
      <w:r w:rsidRPr="00FF2704">
        <w:rPr>
          <w:rFonts w:ascii="Arial" w:eastAsia="Times New Roman" w:hAnsi="Arial" w:cs="Arial"/>
          <w:color w:val="000000"/>
          <w:lang w:val="pt-BR" w:eastAsia="pt-BR"/>
        </w:rPr>
        <w:t>Controle de Iluminação</w:t>
      </w:r>
      <w:r>
        <w:rPr>
          <w:rFonts w:ascii="Arial" w:eastAsia="Times New Roman" w:hAnsi="Arial" w:cs="Arial"/>
          <w:color w:val="000000"/>
          <w:lang w:val="pt-BR" w:eastAsia="pt-BR"/>
        </w:rPr>
        <w:t>.</w:t>
      </w:r>
    </w:p>
    <w:p w14:paraId="68B2D702" w14:textId="77777777" w:rsidR="00FF2704" w:rsidRPr="00FF2704" w:rsidRDefault="00FF2704" w:rsidP="00FF2704">
      <w:pPr>
        <w:pStyle w:val="PargrafodaLista"/>
        <w:spacing w:before="0" w:after="0" w:line="240" w:lineRule="auto"/>
        <w:textAlignment w:val="baseline"/>
        <w:rPr>
          <w:rFonts w:ascii="Arial" w:eastAsia="Times New Roman" w:hAnsi="Arial" w:cs="Arial"/>
          <w:color w:val="000000"/>
          <w:lang w:val="pt-BR" w:eastAsia="pt-BR"/>
        </w:rPr>
      </w:pPr>
    </w:p>
    <w:p w14:paraId="4E265B71" w14:textId="00F1E122" w:rsidR="00FF2704" w:rsidRPr="00FF2704" w:rsidRDefault="00FF2704" w:rsidP="00C32072">
      <w:pPr>
        <w:pStyle w:val="PargrafodaLista"/>
        <w:numPr>
          <w:ilvl w:val="0"/>
          <w:numId w:val="12"/>
        </w:numPr>
        <w:spacing w:before="0" w:after="0" w:line="240" w:lineRule="auto"/>
        <w:rPr>
          <w:rFonts w:ascii="Times New Roman" w:eastAsia="Times New Roman" w:hAnsi="Times New Roman" w:cs="Times New Roman"/>
          <w:color w:val="auto"/>
          <w:lang w:val="pt-BR" w:eastAsia="pt-BR"/>
        </w:rPr>
      </w:pPr>
      <w:r w:rsidRPr="00FF2704">
        <w:rPr>
          <w:rFonts w:ascii="Arial" w:eastAsia="Times New Roman" w:hAnsi="Arial" w:cs="Arial"/>
          <w:color w:val="000000"/>
          <w:lang w:val="pt-BR" w:eastAsia="pt-BR"/>
        </w:rPr>
        <w:t>É um sistema de gerenciamento que garantem a quantidade exata de luz quando e onde seja necessária.</w:t>
      </w:r>
    </w:p>
    <w:p w14:paraId="5A567ABD" w14:textId="42AF9701" w:rsidR="00FF2704" w:rsidRDefault="00FF2704" w:rsidP="00FF2704">
      <w:pPr>
        <w:pStyle w:val="PargrafodaLista"/>
        <w:spacing w:before="0" w:after="0" w:line="240" w:lineRule="auto"/>
        <w:ind w:left="1080"/>
        <w:rPr>
          <w:rFonts w:ascii="Arial" w:eastAsia="Times New Roman" w:hAnsi="Arial" w:cs="Arial"/>
          <w:color w:val="000000"/>
          <w:lang w:val="pt-BR" w:eastAsia="pt-BR"/>
        </w:rPr>
      </w:pPr>
    </w:p>
    <w:p w14:paraId="2344473D" w14:textId="77777777" w:rsidR="00C5235A" w:rsidRPr="00FF2704" w:rsidRDefault="00C5235A" w:rsidP="00FF2704">
      <w:pPr>
        <w:pStyle w:val="PargrafodaLista"/>
        <w:spacing w:before="0" w:after="0" w:line="240" w:lineRule="auto"/>
        <w:ind w:left="1080"/>
        <w:rPr>
          <w:rFonts w:ascii="Times New Roman" w:eastAsia="Times New Roman" w:hAnsi="Times New Roman" w:cs="Times New Roman"/>
          <w:color w:val="auto"/>
          <w:lang w:val="pt-BR" w:eastAsia="pt-BR"/>
        </w:rPr>
      </w:pPr>
    </w:p>
    <w:p w14:paraId="691E871C" w14:textId="3160DD7D" w:rsidR="00FF2704" w:rsidRDefault="00FF2704" w:rsidP="00C32072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Notificações status dos geradores</w:t>
      </w:r>
      <w:r w:rsidR="00C5235A">
        <w:rPr>
          <w:rFonts w:ascii="Arial" w:hAnsi="Arial" w:cs="Arial"/>
          <w:color w:val="000000"/>
        </w:rPr>
        <w:t>.</w:t>
      </w:r>
    </w:p>
    <w:p w14:paraId="732F69AF" w14:textId="77777777" w:rsidR="00C5235A" w:rsidRDefault="00C5235A" w:rsidP="00C5235A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53322B04" w14:textId="1752BDDC" w:rsidR="00FF2704" w:rsidRDefault="00FF2704" w:rsidP="00C32072">
      <w:pPr>
        <w:pStyle w:val="NormalWeb"/>
        <w:numPr>
          <w:ilvl w:val="0"/>
          <w:numId w:val="12"/>
        </w:numPr>
        <w:spacing w:before="0" w:beforeAutospacing="0" w:after="0" w:afterAutospacing="0"/>
      </w:pPr>
      <w:r>
        <w:rPr>
          <w:rFonts w:ascii="Arial" w:hAnsi="Arial" w:cs="Arial"/>
          <w:color w:val="000000"/>
        </w:rPr>
        <w:t>Trata-se de um sistema que monitora as principais variáveis dos geradores, apresentando um histórico destes dados e envios de notificações das condições dos geradores.</w:t>
      </w:r>
    </w:p>
    <w:p w14:paraId="46A91D3B" w14:textId="77777777" w:rsidR="00FF2704" w:rsidRDefault="00FF2704" w:rsidP="00FF2704"/>
    <w:p w14:paraId="60D34609" w14:textId="58EDAF09" w:rsidR="00FF2704" w:rsidRDefault="00FF2704" w:rsidP="00C32072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Gerenciamento de visitas</w:t>
      </w:r>
      <w:r w:rsidR="00C5235A">
        <w:rPr>
          <w:rFonts w:ascii="Arial" w:hAnsi="Arial" w:cs="Arial"/>
          <w:color w:val="000000"/>
        </w:rPr>
        <w:t>.</w:t>
      </w:r>
    </w:p>
    <w:p w14:paraId="12934A8F" w14:textId="77777777" w:rsidR="00C5235A" w:rsidRDefault="00C5235A" w:rsidP="00C5235A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2432ACCD" w14:textId="6594AA8D" w:rsidR="00FF2704" w:rsidRDefault="00FF2704" w:rsidP="00C32072">
      <w:pPr>
        <w:pStyle w:val="NormalWeb"/>
        <w:numPr>
          <w:ilvl w:val="0"/>
          <w:numId w:val="12"/>
        </w:numPr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Um sistema integrado ao banco de dados onde será armazenado registro de acesso, </w:t>
      </w:r>
      <w:r w:rsidR="00C5235A">
        <w:rPr>
          <w:rFonts w:ascii="Arial" w:hAnsi="Arial" w:cs="Arial"/>
          <w:color w:val="000000"/>
        </w:rPr>
        <w:t>checkout</w:t>
      </w:r>
      <w:r>
        <w:rPr>
          <w:rFonts w:ascii="Arial" w:hAnsi="Arial" w:cs="Arial"/>
          <w:color w:val="000000"/>
        </w:rPr>
        <w:t>, captura de fotos, contagem de número de visitantes e registro de visitas, controle de acesso, estacionamento e elevador</w:t>
      </w:r>
      <w:r w:rsidR="00C5235A">
        <w:rPr>
          <w:rFonts w:ascii="Arial" w:hAnsi="Arial" w:cs="Arial"/>
          <w:color w:val="000000"/>
        </w:rPr>
        <w:t>.</w:t>
      </w:r>
    </w:p>
    <w:p w14:paraId="7B21B78F" w14:textId="578BE9AD" w:rsidR="00C5235A" w:rsidRPr="00C645D1" w:rsidRDefault="00C5235A" w:rsidP="00C5235A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  <w:r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  <w:lastRenderedPageBreak/>
        <w:t>WORKSHOP DE CARACTERÍSTICAS</w:t>
      </w:r>
    </w:p>
    <w:p w14:paraId="4CD74690" w14:textId="77777777" w:rsidR="00C5235A" w:rsidRDefault="00C5235A" w:rsidP="00FF2704"/>
    <w:p w14:paraId="15533ECE" w14:textId="74CF89FD" w:rsidR="00FF2704" w:rsidRDefault="00FF2704" w:rsidP="00C32072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Assembleia virtual</w:t>
      </w:r>
      <w:r w:rsidR="00C5235A">
        <w:rPr>
          <w:rFonts w:ascii="Arial" w:hAnsi="Arial" w:cs="Arial"/>
          <w:color w:val="000000"/>
        </w:rPr>
        <w:t>.</w:t>
      </w:r>
    </w:p>
    <w:p w14:paraId="14259671" w14:textId="77777777" w:rsidR="00C5235A" w:rsidRDefault="00C5235A" w:rsidP="00C5235A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359D20C8" w14:textId="71ED22A0" w:rsidR="00FF2704" w:rsidRDefault="00FF2704" w:rsidP="00C32072">
      <w:pPr>
        <w:pStyle w:val="NormalWeb"/>
        <w:numPr>
          <w:ilvl w:val="0"/>
          <w:numId w:val="12"/>
        </w:numPr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É uma plataforma web que te permite participar online da reunião onde a pessoa estiver. Ao invés de os condôminos irem às reuniões presenciais para deliberar </w:t>
      </w:r>
      <w:r w:rsidR="00C5235A">
        <w:rPr>
          <w:rFonts w:ascii="Arial" w:hAnsi="Arial" w:cs="Arial"/>
          <w:color w:val="000000"/>
        </w:rPr>
        <w:t>alguns assuntos</w:t>
      </w:r>
      <w:r>
        <w:rPr>
          <w:rFonts w:ascii="Arial" w:hAnsi="Arial" w:cs="Arial"/>
          <w:color w:val="000000"/>
        </w:rPr>
        <w:t>, se conecta nesse ambiente virtual. </w:t>
      </w:r>
    </w:p>
    <w:p w14:paraId="10AAF532" w14:textId="77777777" w:rsidR="00C5235A" w:rsidRDefault="00C5235A" w:rsidP="00FF2704"/>
    <w:p w14:paraId="49E47155" w14:textId="465CE525" w:rsidR="00FF2704" w:rsidRDefault="00FF2704" w:rsidP="00C32072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Controle de estacionamento de veículos</w:t>
      </w:r>
      <w:r w:rsidR="00C5235A">
        <w:rPr>
          <w:rFonts w:ascii="Arial" w:hAnsi="Arial" w:cs="Arial"/>
          <w:color w:val="000000"/>
        </w:rPr>
        <w:t>.</w:t>
      </w:r>
    </w:p>
    <w:p w14:paraId="0B777140" w14:textId="77777777" w:rsidR="00C5235A" w:rsidRDefault="00C5235A" w:rsidP="00C5235A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5BDC9C13" w14:textId="77777777" w:rsidR="00FF2704" w:rsidRDefault="00FF2704" w:rsidP="00C32072">
      <w:pPr>
        <w:pStyle w:val="NormalWeb"/>
        <w:numPr>
          <w:ilvl w:val="0"/>
          <w:numId w:val="12"/>
        </w:numPr>
        <w:spacing w:before="0" w:beforeAutospacing="0" w:after="0" w:afterAutospacing="0"/>
      </w:pPr>
      <w:r>
        <w:rPr>
          <w:rFonts w:ascii="Arial" w:hAnsi="Arial" w:cs="Arial"/>
          <w:color w:val="000000"/>
        </w:rPr>
        <w:t>O sistema atua como gerenciamento de veículos, vinculando os aos usuários e visitantes de forma geral, realizando controles como lotação de vagas e identificação automática de placas de veículos de maneira a permitir ou negar a sua entrada.</w:t>
      </w:r>
    </w:p>
    <w:p w14:paraId="395C68B5" w14:textId="77777777" w:rsidR="00FF2704" w:rsidRDefault="00FF2704" w:rsidP="00FF2704"/>
    <w:p w14:paraId="2929BF7F" w14:textId="38E8644E" w:rsidR="00FF2704" w:rsidRDefault="00FF2704" w:rsidP="00C32072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Monitoramento em tempo real</w:t>
      </w:r>
      <w:r w:rsidR="00C5235A">
        <w:rPr>
          <w:rFonts w:ascii="Arial" w:hAnsi="Arial" w:cs="Arial"/>
          <w:color w:val="000000"/>
        </w:rPr>
        <w:t>.</w:t>
      </w:r>
    </w:p>
    <w:p w14:paraId="3FD407D8" w14:textId="77777777" w:rsidR="00C5235A" w:rsidRDefault="00C5235A" w:rsidP="00C5235A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41A43983" w14:textId="77777777" w:rsidR="00FF2704" w:rsidRDefault="00FF2704" w:rsidP="00C32072">
      <w:pPr>
        <w:pStyle w:val="NormalWeb"/>
        <w:numPr>
          <w:ilvl w:val="0"/>
          <w:numId w:val="12"/>
        </w:numPr>
        <w:spacing w:before="0" w:beforeAutospacing="0" w:after="0" w:afterAutospacing="0"/>
      </w:pPr>
      <w:r>
        <w:rPr>
          <w:rFonts w:ascii="Arial" w:hAnsi="Arial" w:cs="Arial"/>
          <w:color w:val="000000"/>
        </w:rPr>
        <w:t>É uma central que permite ao cliente o acompanhamento das imagens do sistema de CFTV instaladas em locais estrategicamente selecionados captando imagem utilizando câmeras de vigilância integrada.</w:t>
      </w:r>
    </w:p>
    <w:p w14:paraId="543F3047" w14:textId="77777777" w:rsidR="00FF2704" w:rsidRDefault="00FF2704" w:rsidP="00FF2704"/>
    <w:p w14:paraId="172BFDE5" w14:textId="77777777" w:rsidR="00FF2704" w:rsidRDefault="00FF2704" w:rsidP="00FF2704">
      <w:pPr>
        <w:pStyle w:val="NormalWeb"/>
        <w:spacing w:before="0" w:beforeAutospacing="0" w:after="0" w:afterAutospacing="0"/>
      </w:pPr>
      <w:r>
        <w:rPr>
          <w:rStyle w:val="apple-tab-span"/>
          <w:rFonts w:ascii="Arial" w:hAnsi="Arial" w:cs="Arial"/>
          <w:color w:val="000000"/>
        </w:rPr>
        <w:tab/>
      </w:r>
    </w:p>
    <w:p w14:paraId="0DB7F577" w14:textId="20535B75" w:rsidR="00FF2704" w:rsidRDefault="00FF2704" w:rsidP="00C32072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Chamada e acesso aos elevadores via QR Code</w:t>
      </w:r>
      <w:r w:rsidR="00C5235A">
        <w:rPr>
          <w:rFonts w:ascii="Arial" w:hAnsi="Arial" w:cs="Arial"/>
          <w:color w:val="000000"/>
        </w:rPr>
        <w:t>.</w:t>
      </w:r>
    </w:p>
    <w:p w14:paraId="1268F784" w14:textId="77777777" w:rsidR="00C5235A" w:rsidRDefault="00C5235A" w:rsidP="00C5235A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65507D57" w14:textId="77777777" w:rsidR="00FF2704" w:rsidRDefault="00FF2704" w:rsidP="00C32072">
      <w:pPr>
        <w:pStyle w:val="NormalWeb"/>
        <w:numPr>
          <w:ilvl w:val="0"/>
          <w:numId w:val="12"/>
        </w:numPr>
        <w:spacing w:before="0" w:beforeAutospacing="0" w:after="0" w:afterAutospacing="0"/>
      </w:pPr>
      <w:r>
        <w:rPr>
          <w:rFonts w:ascii="Arial" w:hAnsi="Arial" w:cs="Arial"/>
          <w:color w:val="000000"/>
        </w:rPr>
        <w:t>Para chamar o elevador o usuário precisa efetuar a leitura do QR Code que se encontra em um dispositivo móvel, que permitirá o acesso ao elevador que o levará ao andar atribuído.</w:t>
      </w:r>
    </w:p>
    <w:p w14:paraId="5BE56BC3" w14:textId="77777777" w:rsidR="00FF2704" w:rsidRDefault="00FF2704" w:rsidP="00FF2704"/>
    <w:p w14:paraId="0B640D08" w14:textId="22974589" w:rsidR="00FF2704" w:rsidRDefault="00FF2704" w:rsidP="00C32072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Distribuição do QR Code aos visitantes</w:t>
      </w:r>
      <w:r w:rsidR="00C5235A">
        <w:rPr>
          <w:rFonts w:ascii="Arial" w:hAnsi="Arial" w:cs="Arial"/>
          <w:color w:val="000000"/>
        </w:rPr>
        <w:t>.</w:t>
      </w:r>
    </w:p>
    <w:p w14:paraId="062A1208" w14:textId="77777777" w:rsidR="00C5235A" w:rsidRDefault="00C5235A" w:rsidP="00C5235A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1854A2AE" w14:textId="1B1F80A7" w:rsidR="00FF2704" w:rsidRDefault="00FF2704" w:rsidP="00C32072">
      <w:pPr>
        <w:pStyle w:val="NormalWeb"/>
        <w:numPr>
          <w:ilvl w:val="0"/>
          <w:numId w:val="12"/>
        </w:numPr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A plataforma web permite fazer o agendamento de autorizações de entrada via aplicativo, gerando um código do QR Code e sendo enviado ao visitante por e-mail, </w:t>
      </w:r>
      <w:r w:rsidR="00C5235A">
        <w:rPr>
          <w:rFonts w:ascii="Arial" w:hAnsi="Arial" w:cs="Arial"/>
          <w:color w:val="000000"/>
        </w:rPr>
        <w:t>sms e</w:t>
      </w:r>
      <w:r>
        <w:rPr>
          <w:rFonts w:ascii="Arial" w:hAnsi="Arial" w:cs="Arial"/>
          <w:color w:val="000000"/>
        </w:rPr>
        <w:t xml:space="preserve"> </w:t>
      </w:r>
      <w:r w:rsidR="00C5235A">
        <w:rPr>
          <w:rFonts w:ascii="Arial" w:hAnsi="Arial" w:cs="Arial"/>
          <w:color w:val="000000"/>
        </w:rPr>
        <w:t>WhatsApp</w:t>
      </w:r>
      <w:r>
        <w:rPr>
          <w:rFonts w:ascii="Arial" w:hAnsi="Arial" w:cs="Arial"/>
          <w:color w:val="000000"/>
        </w:rPr>
        <w:t>.</w:t>
      </w:r>
    </w:p>
    <w:p w14:paraId="01F1BE96" w14:textId="77777777" w:rsidR="00FF2704" w:rsidRDefault="00FF2704" w:rsidP="00FF2704"/>
    <w:p w14:paraId="32293E02" w14:textId="4329A4D5" w:rsidR="00FF2704" w:rsidRDefault="00FF2704" w:rsidP="00C32072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Aviso eletrônico de recebimento de correspondência</w:t>
      </w:r>
      <w:r w:rsidR="00C5235A">
        <w:rPr>
          <w:rFonts w:ascii="Arial" w:hAnsi="Arial" w:cs="Arial"/>
          <w:color w:val="000000"/>
        </w:rPr>
        <w:t>.</w:t>
      </w:r>
    </w:p>
    <w:p w14:paraId="520043E5" w14:textId="77777777" w:rsidR="00C5235A" w:rsidRDefault="00C5235A" w:rsidP="00C5235A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733CB16F" w14:textId="605FA15F" w:rsidR="00FF2704" w:rsidRPr="00C5235A" w:rsidRDefault="00FF2704" w:rsidP="00C32072">
      <w:pPr>
        <w:pStyle w:val="NormalWeb"/>
        <w:numPr>
          <w:ilvl w:val="0"/>
          <w:numId w:val="12"/>
        </w:numPr>
        <w:spacing w:before="0" w:beforeAutospacing="0" w:after="0" w:afterAutospacing="0"/>
      </w:pPr>
      <w:r>
        <w:rPr>
          <w:rFonts w:ascii="Arial" w:hAnsi="Arial" w:cs="Arial"/>
          <w:color w:val="000000"/>
        </w:rPr>
        <w:t>O AVISO eletrônico de correspondências, para notificar o morador no momento que ele chega em seu condomínio, um painel de LED é instalado estrategicamente na entrada</w:t>
      </w:r>
      <w:r w:rsidR="00C5235A">
        <w:rPr>
          <w:rFonts w:ascii="Arial" w:hAnsi="Arial" w:cs="Arial"/>
          <w:color w:val="000000"/>
        </w:rPr>
        <w:t>.</w:t>
      </w:r>
    </w:p>
    <w:p w14:paraId="4FBEA914" w14:textId="77777777" w:rsidR="00C5235A" w:rsidRDefault="00C5235A" w:rsidP="00C5235A">
      <w:pPr>
        <w:pStyle w:val="NormalWeb"/>
        <w:spacing w:before="0" w:beforeAutospacing="0" w:after="0" w:afterAutospacing="0"/>
        <w:ind w:left="1080"/>
      </w:pPr>
    </w:p>
    <w:p w14:paraId="33122FA7" w14:textId="77777777" w:rsidR="00C5235A" w:rsidRPr="00C5235A" w:rsidRDefault="00C5235A" w:rsidP="00C5235A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  <w:r w:rsidRPr="00C5235A"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  <w:lastRenderedPageBreak/>
        <w:t>WORKSHOP DE CARACTERÍSTICAS</w:t>
      </w:r>
    </w:p>
    <w:p w14:paraId="1EBDE267" w14:textId="77777777" w:rsidR="00C5235A" w:rsidRDefault="00C5235A" w:rsidP="00FF2704"/>
    <w:p w14:paraId="34617310" w14:textId="2FA54729" w:rsidR="00FF2704" w:rsidRDefault="00FF2704" w:rsidP="00C32072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Agendamento digital de reservas dos salões de festas</w:t>
      </w:r>
      <w:r w:rsidR="00C5235A">
        <w:rPr>
          <w:rFonts w:ascii="Arial" w:hAnsi="Arial" w:cs="Arial"/>
          <w:color w:val="000000"/>
        </w:rPr>
        <w:t>.</w:t>
      </w:r>
    </w:p>
    <w:p w14:paraId="5B5EBC4D" w14:textId="77777777" w:rsidR="00C5235A" w:rsidRDefault="00C5235A" w:rsidP="00C5235A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1987FBDD" w14:textId="1ABFB166" w:rsidR="00FF2704" w:rsidRDefault="00FF2704" w:rsidP="00C32072">
      <w:pPr>
        <w:pStyle w:val="NormalWeb"/>
        <w:numPr>
          <w:ilvl w:val="0"/>
          <w:numId w:val="12"/>
        </w:numPr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São </w:t>
      </w:r>
      <w:r w:rsidR="00C5235A">
        <w:rPr>
          <w:rFonts w:ascii="Arial" w:hAnsi="Arial" w:cs="Arial"/>
          <w:color w:val="000000"/>
        </w:rPr>
        <w:t>realizados</w:t>
      </w:r>
      <w:r>
        <w:rPr>
          <w:rFonts w:ascii="Arial" w:hAnsi="Arial" w:cs="Arial"/>
          <w:color w:val="000000"/>
        </w:rPr>
        <w:t xml:space="preserve"> através de app mobile ou próprio site do condomínio</w:t>
      </w:r>
      <w:r w:rsidR="00C5235A">
        <w:rPr>
          <w:rFonts w:ascii="Arial" w:hAnsi="Arial" w:cs="Arial"/>
          <w:color w:val="000000"/>
        </w:rPr>
        <w:t>.</w:t>
      </w:r>
    </w:p>
    <w:p w14:paraId="10D618F7" w14:textId="77777777" w:rsidR="00FF2704" w:rsidRDefault="00FF2704" w:rsidP="00FF2704">
      <w:pPr>
        <w:spacing w:after="240"/>
      </w:pPr>
    </w:p>
    <w:p w14:paraId="008880BE" w14:textId="52CCED7D" w:rsidR="00FF2704" w:rsidRDefault="00FF2704" w:rsidP="00C32072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Controle de Irrigação</w:t>
      </w:r>
      <w:r w:rsidR="00C5235A">
        <w:rPr>
          <w:rFonts w:ascii="Arial" w:hAnsi="Arial" w:cs="Arial"/>
          <w:color w:val="000000"/>
        </w:rPr>
        <w:t>.</w:t>
      </w:r>
    </w:p>
    <w:p w14:paraId="55806394" w14:textId="77777777" w:rsidR="00C5235A" w:rsidRDefault="00C5235A" w:rsidP="00C5235A">
      <w:pPr>
        <w:pStyle w:val="NormalWeb"/>
        <w:spacing w:before="0" w:beforeAutospacing="0" w:after="0" w:afterAutospacing="0"/>
        <w:ind w:left="1080"/>
        <w:textAlignment w:val="baseline"/>
        <w:rPr>
          <w:rFonts w:ascii="Arial" w:hAnsi="Arial" w:cs="Arial"/>
          <w:color w:val="000000"/>
        </w:rPr>
      </w:pPr>
    </w:p>
    <w:p w14:paraId="0FBFB7AB" w14:textId="77777777" w:rsidR="00FF2704" w:rsidRDefault="00FF2704" w:rsidP="00C32072">
      <w:pPr>
        <w:pStyle w:val="NormalWeb"/>
        <w:numPr>
          <w:ilvl w:val="0"/>
          <w:numId w:val="12"/>
        </w:numPr>
        <w:spacing w:before="0" w:beforeAutospacing="0" w:after="0" w:afterAutospacing="0"/>
      </w:pPr>
      <w:r>
        <w:rPr>
          <w:rFonts w:ascii="Arial" w:hAnsi="Arial" w:cs="Arial"/>
          <w:color w:val="000000"/>
        </w:rPr>
        <w:t>Através de um sistema é realizado o agendamento dos horários para ativação.</w:t>
      </w:r>
    </w:p>
    <w:p w14:paraId="48F5C8E7" w14:textId="77777777" w:rsidR="00FF2704" w:rsidRDefault="00FF2704" w:rsidP="00FF2704">
      <w:pPr>
        <w:spacing w:after="240"/>
      </w:pPr>
    </w:p>
    <w:p w14:paraId="18292A96" w14:textId="470564F4" w:rsidR="00FF2704" w:rsidRDefault="00FF2704" w:rsidP="00C32072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Alerta de incidentes ou situações de emergência em tempo real</w:t>
      </w:r>
      <w:r w:rsidR="00C5235A">
        <w:rPr>
          <w:rFonts w:ascii="Arial" w:hAnsi="Arial" w:cs="Arial"/>
          <w:color w:val="000000"/>
        </w:rPr>
        <w:t>.</w:t>
      </w:r>
    </w:p>
    <w:p w14:paraId="2A17A70A" w14:textId="77777777" w:rsidR="00C5235A" w:rsidRDefault="00C5235A" w:rsidP="00C5235A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7E53846B" w14:textId="77777777" w:rsidR="00FF2704" w:rsidRDefault="00FF2704" w:rsidP="00C32072">
      <w:pPr>
        <w:pStyle w:val="NormalWeb"/>
        <w:numPr>
          <w:ilvl w:val="0"/>
          <w:numId w:val="12"/>
        </w:numPr>
        <w:spacing w:before="0" w:beforeAutospacing="0" w:after="0" w:afterAutospacing="0"/>
      </w:pPr>
      <w:r>
        <w:rPr>
          <w:rFonts w:ascii="Arial" w:hAnsi="Arial" w:cs="Arial"/>
          <w:color w:val="000000"/>
        </w:rPr>
        <w:t>O alerta possibilita o aviso antecipado por meio de fornecimento de informações de monitoramento ao vivo onde envia alertas em tempo real, via mensagens de texto ou e-mail.</w:t>
      </w:r>
      <w:r>
        <w:rPr>
          <w:rStyle w:val="apple-tab-span"/>
          <w:rFonts w:ascii="Arial" w:hAnsi="Arial" w:cs="Arial"/>
          <w:color w:val="000000"/>
        </w:rPr>
        <w:tab/>
      </w:r>
    </w:p>
    <w:p w14:paraId="650C0B75" w14:textId="77777777" w:rsidR="00FF2704" w:rsidRDefault="00FF2704" w:rsidP="00FF2704"/>
    <w:p w14:paraId="1A207AD2" w14:textId="34FEC8BF" w:rsidR="00FF2704" w:rsidRDefault="00FF2704" w:rsidP="00C32072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Diagnóstico de falhas em tempo real</w:t>
      </w:r>
      <w:r w:rsidR="00C5235A">
        <w:rPr>
          <w:rFonts w:ascii="Arial" w:hAnsi="Arial" w:cs="Arial"/>
          <w:color w:val="000000"/>
        </w:rPr>
        <w:t>.</w:t>
      </w:r>
    </w:p>
    <w:p w14:paraId="29C4D2AF" w14:textId="77777777" w:rsidR="00C5235A" w:rsidRDefault="00C5235A" w:rsidP="00C5235A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6B1492AB" w14:textId="67F89314" w:rsidR="00FF2704" w:rsidRDefault="00C5235A" w:rsidP="00C32072">
      <w:pPr>
        <w:pStyle w:val="NormalWeb"/>
        <w:numPr>
          <w:ilvl w:val="0"/>
          <w:numId w:val="12"/>
        </w:numPr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É </w:t>
      </w:r>
      <w:r w:rsidR="00FF2704">
        <w:rPr>
          <w:rFonts w:ascii="Arial" w:hAnsi="Arial" w:cs="Arial"/>
          <w:color w:val="000000"/>
        </w:rPr>
        <w:t>identificar falhas em um sistema defeituoso através da coleta e análise de dados sobre o estado do sistema, utilizando medições, testes e outras fontes de informação, como, por exemplo, mau funcionamento</w:t>
      </w:r>
      <w:r w:rsidR="00E819B6">
        <w:rPr>
          <w:rFonts w:ascii="Arial" w:hAnsi="Arial" w:cs="Arial"/>
          <w:color w:val="000000"/>
        </w:rPr>
        <w:t>.</w:t>
      </w:r>
    </w:p>
    <w:p w14:paraId="61BE6755" w14:textId="15B108D8" w:rsidR="00FF2704" w:rsidRDefault="00FF2704" w:rsidP="00C5235A">
      <w:pPr>
        <w:pStyle w:val="NormalWeb"/>
        <w:spacing w:before="0" w:beforeAutospacing="0" w:after="0" w:afterAutospacing="0"/>
        <w:rPr>
          <w:rStyle w:val="apple-tab-span"/>
          <w:rFonts w:ascii="Arial" w:hAnsi="Arial" w:cs="Arial"/>
          <w:color w:val="000000"/>
        </w:rPr>
      </w:pPr>
      <w:r>
        <w:rPr>
          <w:rStyle w:val="apple-tab-span"/>
          <w:rFonts w:ascii="Arial" w:hAnsi="Arial" w:cs="Arial"/>
          <w:color w:val="000000"/>
        </w:rPr>
        <w:tab/>
      </w:r>
    </w:p>
    <w:p w14:paraId="43AD0988" w14:textId="77777777" w:rsidR="00C5235A" w:rsidRDefault="00C5235A" w:rsidP="00C5235A">
      <w:pPr>
        <w:pStyle w:val="NormalWeb"/>
        <w:spacing w:before="0" w:beforeAutospacing="0" w:after="0" w:afterAutospacing="0"/>
      </w:pPr>
    </w:p>
    <w:p w14:paraId="608F18DE" w14:textId="462F54EF" w:rsidR="00FF2704" w:rsidRDefault="00FF2704" w:rsidP="00C32072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Segurança dos dados</w:t>
      </w:r>
      <w:r w:rsidR="00E819B6">
        <w:rPr>
          <w:rFonts w:ascii="Arial" w:hAnsi="Arial" w:cs="Arial"/>
          <w:color w:val="000000"/>
        </w:rPr>
        <w:t>.</w:t>
      </w:r>
    </w:p>
    <w:p w14:paraId="5D774557" w14:textId="77777777" w:rsidR="00C5235A" w:rsidRDefault="00C5235A" w:rsidP="00C5235A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6CB9F98D" w14:textId="74C4789F" w:rsidR="00FF2704" w:rsidRDefault="00E819B6" w:rsidP="00C32072">
      <w:pPr>
        <w:pStyle w:val="NormalWeb"/>
        <w:numPr>
          <w:ilvl w:val="0"/>
          <w:numId w:val="12"/>
        </w:numPr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É </w:t>
      </w:r>
      <w:r w:rsidR="00FF2704">
        <w:rPr>
          <w:rFonts w:ascii="Arial" w:hAnsi="Arial" w:cs="Arial"/>
          <w:color w:val="000000"/>
        </w:rPr>
        <w:t>a proteção ideal</w:t>
      </w:r>
      <w:r>
        <w:rPr>
          <w:rFonts w:ascii="Arial" w:hAnsi="Arial" w:cs="Arial"/>
          <w:color w:val="000000"/>
        </w:rPr>
        <w:t xml:space="preserve"> </w:t>
      </w:r>
      <w:r w:rsidR="00FF2704">
        <w:rPr>
          <w:rFonts w:ascii="Arial" w:hAnsi="Arial" w:cs="Arial"/>
          <w:color w:val="000000"/>
        </w:rPr>
        <w:t xml:space="preserve">das informações do </w:t>
      </w:r>
      <w:r>
        <w:rPr>
          <w:rFonts w:ascii="Arial" w:hAnsi="Arial" w:cs="Arial"/>
          <w:color w:val="000000"/>
        </w:rPr>
        <w:t>condomínio</w:t>
      </w:r>
      <w:r w:rsidR="00FF2704">
        <w:rPr>
          <w:rFonts w:ascii="Arial" w:hAnsi="Arial" w:cs="Arial"/>
          <w:color w:val="000000"/>
        </w:rPr>
        <w:t xml:space="preserve"> e podem ser acessadas e modificadas por pessoas </w:t>
      </w:r>
      <w:r>
        <w:rPr>
          <w:rFonts w:ascii="Arial" w:hAnsi="Arial" w:cs="Arial"/>
          <w:color w:val="000000"/>
        </w:rPr>
        <w:t>restritamente</w:t>
      </w:r>
      <w:r w:rsidR="00FF2704">
        <w:rPr>
          <w:rFonts w:ascii="Arial" w:hAnsi="Arial" w:cs="Arial"/>
          <w:color w:val="000000"/>
        </w:rPr>
        <w:t xml:space="preserve"> autorizadas</w:t>
      </w:r>
      <w:r>
        <w:rPr>
          <w:rFonts w:ascii="Arial" w:hAnsi="Arial" w:cs="Arial"/>
          <w:color w:val="000000"/>
        </w:rPr>
        <w:t>.</w:t>
      </w:r>
    </w:p>
    <w:p w14:paraId="06623102" w14:textId="77777777" w:rsidR="00C5235A" w:rsidRDefault="00C5235A" w:rsidP="00FF2704"/>
    <w:p w14:paraId="7814D2FF" w14:textId="77BDC57B" w:rsidR="00FF2704" w:rsidRDefault="00FF2704" w:rsidP="00C32072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Servidor Web que suporta vários locais de registro</w:t>
      </w:r>
    </w:p>
    <w:p w14:paraId="464DEC54" w14:textId="77777777" w:rsidR="00C5235A" w:rsidRDefault="00C5235A" w:rsidP="00C5235A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51EF72AD" w14:textId="1B5B3D5E" w:rsidR="00FF2704" w:rsidRPr="00E819B6" w:rsidRDefault="00AE53A8" w:rsidP="00C32072">
      <w:pPr>
        <w:pStyle w:val="NormalWeb"/>
        <w:numPr>
          <w:ilvl w:val="0"/>
          <w:numId w:val="12"/>
        </w:numPr>
        <w:spacing w:before="0" w:beforeAutospacing="0" w:after="0" w:afterAutospacing="0"/>
      </w:pPr>
      <w:hyperlink r:id="rId36" w:history="1">
        <w:r w:rsidR="00FF2704" w:rsidRPr="00E819B6">
          <w:rPr>
            <w:rStyle w:val="Hyperlink"/>
            <w:rFonts w:ascii="Arial" w:hAnsi="Arial" w:cs="Arial"/>
            <w:color w:val="000000"/>
            <w:u w:val="none"/>
          </w:rPr>
          <w:t>Servidor</w:t>
        </w:r>
      </w:hyperlink>
      <w:r w:rsidR="00FF2704" w:rsidRPr="00E819B6">
        <w:rPr>
          <w:rFonts w:ascii="Arial" w:hAnsi="Arial" w:cs="Arial"/>
          <w:color w:val="000000"/>
        </w:rPr>
        <w:t xml:space="preserve"> web é um </w:t>
      </w:r>
      <w:hyperlink r:id="rId37" w:history="1">
        <w:r w:rsidR="00FF2704" w:rsidRPr="00E819B6">
          <w:rPr>
            <w:rStyle w:val="Hyperlink"/>
            <w:rFonts w:ascii="Arial" w:hAnsi="Arial" w:cs="Arial"/>
            <w:color w:val="000000"/>
            <w:u w:val="none"/>
          </w:rPr>
          <w:t>software</w:t>
        </w:r>
      </w:hyperlink>
      <w:r w:rsidR="00FF2704" w:rsidRPr="00E819B6">
        <w:rPr>
          <w:rFonts w:ascii="Arial" w:hAnsi="Arial" w:cs="Arial"/>
          <w:color w:val="000000"/>
        </w:rPr>
        <w:t xml:space="preserve"> responsável por aceitar pedidos em </w:t>
      </w:r>
      <w:hyperlink r:id="rId38" w:history="1">
        <w:r w:rsidR="00FF2704" w:rsidRPr="00E819B6">
          <w:rPr>
            <w:rStyle w:val="Hyperlink"/>
            <w:rFonts w:ascii="Arial" w:hAnsi="Arial" w:cs="Arial"/>
            <w:color w:val="000000"/>
            <w:u w:val="none"/>
          </w:rPr>
          <w:t>HTTP</w:t>
        </w:r>
      </w:hyperlink>
      <w:r w:rsidR="00FF2704" w:rsidRPr="00E819B6">
        <w:rPr>
          <w:rFonts w:ascii="Arial" w:hAnsi="Arial" w:cs="Arial"/>
          <w:color w:val="000000"/>
        </w:rPr>
        <w:t xml:space="preserve">, incluindo opcionalmente dados, que geralmente são páginas web, tais como documentos em </w:t>
      </w:r>
      <w:hyperlink r:id="rId39" w:history="1">
        <w:r w:rsidR="00FF2704" w:rsidRPr="00E819B6">
          <w:rPr>
            <w:rStyle w:val="Hyperlink"/>
            <w:rFonts w:ascii="Arial" w:hAnsi="Arial" w:cs="Arial"/>
            <w:color w:val="000000"/>
            <w:u w:val="none"/>
          </w:rPr>
          <w:t>HTML</w:t>
        </w:r>
      </w:hyperlink>
      <w:r w:rsidR="00FF2704" w:rsidRPr="00E819B6">
        <w:rPr>
          <w:rFonts w:ascii="Arial" w:hAnsi="Arial" w:cs="Arial"/>
          <w:color w:val="000000"/>
        </w:rPr>
        <w:t xml:space="preserve"> com objetos embutidos (imagens, </w:t>
      </w:r>
      <w:r w:rsidR="00E819B6" w:rsidRPr="00E819B6">
        <w:rPr>
          <w:rFonts w:ascii="Arial" w:hAnsi="Arial" w:cs="Arial"/>
          <w:color w:val="000000"/>
        </w:rPr>
        <w:t>etc.</w:t>
      </w:r>
      <w:r w:rsidR="00FF2704" w:rsidRPr="00E819B6">
        <w:rPr>
          <w:rFonts w:ascii="Arial" w:hAnsi="Arial" w:cs="Arial"/>
          <w:color w:val="000000"/>
        </w:rPr>
        <w:t>)</w:t>
      </w:r>
    </w:p>
    <w:p w14:paraId="6A0F425E" w14:textId="7FFEDC42" w:rsidR="00FF2704" w:rsidRDefault="00FF2704" w:rsidP="00FF2704">
      <w:pPr>
        <w:spacing w:after="240"/>
      </w:pPr>
    </w:p>
    <w:p w14:paraId="66720316" w14:textId="50D4BF0D" w:rsidR="00FF2704" w:rsidRDefault="00FF2704" w:rsidP="00C32072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Aplicativo para gestão de condomínios</w:t>
      </w:r>
      <w:r w:rsidR="00E819B6">
        <w:rPr>
          <w:rFonts w:ascii="Arial" w:hAnsi="Arial" w:cs="Arial"/>
          <w:color w:val="000000"/>
        </w:rPr>
        <w:t>.</w:t>
      </w:r>
    </w:p>
    <w:p w14:paraId="7B76B62F" w14:textId="77777777" w:rsidR="00C5235A" w:rsidRDefault="00C5235A" w:rsidP="00C5235A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3EED5542" w14:textId="767E3661" w:rsidR="00FF2704" w:rsidRPr="00AF3026" w:rsidRDefault="00FF2704" w:rsidP="00C32072">
      <w:pPr>
        <w:pStyle w:val="NormalWeb"/>
        <w:numPr>
          <w:ilvl w:val="0"/>
          <w:numId w:val="12"/>
        </w:numPr>
        <w:spacing w:before="0" w:beforeAutospacing="0" w:after="0" w:afterAutospacing="0"/>
      </w:pPr>
      <w:r>
        <w:rPr>
          <w:rFonts w:ascii="Arial" w:hAnsi="Arial" w:cs="Arial"/>
          <w:color w:val="000000"/>
        </w:rPr>
        <w:t xml:space="preserve">Esse aplicativo é destinado a moradores que </w:t>
      </w:r>
      <w:r w:rsidR="00E819B6">
        <w:rPr>
          <w:rFonts w:ascii="Arial" w:hAnsi="Arial" w:cs="Arial"/>
          <w:color w:val="000000"/>
        </w:rPr>
        <w:t>já</w:t>
      </w:r>
      <w:r>
        <w:rPr>
          <w:rFonts w:ascii="Arial" w:hAnsi="Arial" w:cs="Arial"/>
          <w:color w:val="000000"/>
        </w:rPr>
        <w:t xml:space="preserve"> tenha acesso ao portal do condomínio</w:t>
      </w:r>
      <w:r w:rsidR="00E819B6">
        <w:rPr>
          <w:rFonts w:ascii="Arial" w:hAnsi="Arial" w:cs="Arial"/>
          <w:color w:val="000000"/>
        </w:rPr>
        <w:t>,</w:t>
      </w:r>
      <w:r>
        <w:rPr>
          <w:rFonts w:ascii="Arial" w:hAnsi="Arial" w:cs="Arial"/>
          <w:color w:val="000000"/>
        </w:rPr>
        <w:t xml:space="preserve"> </w:t>
      </w:r>
      <w:r w:rsidR="00E819B6">
        <w:rPr>
          <w:rFonts w:ascii="Arial" w:hAnsi="Arial" w:cs="Arial"/>
          <w:color w:val="000000"/>
        </w:rPr>
        <w:t>é</w:t>
      </w:r>
      <w:r>
        <w:rPr>
          <w:rFonts w:ascii="Arial" w:hAnsi="Arial" w:cs="Arial"/>
          <w:color w:val="000000"/>
        </w:rPr>
        <w:t xml:space="preserve"> um sistema para a gestão completa e </w:t>
      </w:r>
      <w:r w:rsidR="00E819B6">
        <w:rPr>
          <w:rFonts w:ascii="Arial" w:hAnsi="Arial" w:cs="Arial"/>
          <w:color w:val="000000"/>
        </w:rPr>
        <w:t>tem</w:t>
      </w:r>
      <w:r>
        <w:rPr>
          <w:rFonts w:ascii="Arial" w:hAnsi="Arial" w:cs="Arial"/>
          <w:color w:val="000000"/>
        </w:rPr>
        <w:t xml:space="preserve"> acesso as principais tarefas do </w:t>
      </w:r>
      <w:r w:rsidR="00E819B6">
        <w:rPr>
          <w:rFonts w:ascii="Arial" w:hAnsi="Arial" w:cs="Arial"/>
          <w:color w:val="000000"/>
        </w:rPr>
        <w:t>condomínio.</w:t>
      </w:r>
    </w:p>
    <w:p w14:paraId="62F9257E" w14:textId="0B202F2A" w:rsidR="00AF3026" w:rsidRDefault="00AF3026" w:rsidP="00AF3026">
      <w:pPr>
        <w:pStyle w:val="NormalWeb"/>
        <w:spacing w:before="0" w:beforeAutospacing="0" w:after="0" w:afterAutospacing="0"/>
        <w:ind w:left="1080"/>
        <w:rPr>
          <w:rFonts w:ascii="Arial" w:hAnsi="Arial" w:cs="Arial"/>
          <w:color w:val="000000"/>
        </w:rPr>
      </w:pPr>
    </w:p>
    <w:p w14:paraId="52848D6D" w14:textId="77777777" w:rsidR="00AF3026" w:rsidRPr="00C5235A" w:rsidRDefault="00AF3026" w:rsidP="00AF3026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  <w:r w:rsidRPr="00C5235A"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  <w:lastRenderedPageBreak/>
        <w:t>WORKSHOP DE CARACTERÍSTICAS</w:t>
      </w:r>
    </w:p>
    <w:p w14:paraId="31EC9EE4" w14:textId="423269A3" w:rsidR="00FF2704" w:rsidRDefault="00FF2704" w:rsidP="00FF2704"/>
    <w:p w14:paraId="5D986978" w14:textId="0DF06347" w:rsidR="00FF2704" w:rsidRDefault="00FF2704" w:rsidP="00C32072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Registro de ocorrências de reclamações e sugestões online</w:t>
      </w:r>
      <w:r w:rsidR="00E819B6">
        <w:rPr>
          <w:rFonts w:ascii="Arial" w:hAnsi="Arial" w:cs="Arial"/>
          <w:color w:val="000000"/>
        </w:rPr>
        <w:t>.</w:t>
      </w:r>
    </w:p>
    <w:p w14:paraId="5A1D53F6" w14:textId="77777777" w:rsidR="00E819B6" w:rsidRDefault="00E819B6" w:rsidP="00E819B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3B12F5DD" w14:textId="11293A5B" w:rsidR="00FF2704" w:rsidRDefault="00E819B6" w:rsidP="00C32072">
      <w:pPr>
        <w:pStyle w:val="NormalWeb"/>
        <w:numPr>
          <w:ilvl w:val="0"/>
          <w:numId w:val="12"/>
        </w:numPr>
        <w:spacing w:before="0" w:beforeAutospacing="0" w:after="0" w:afterAutospacing="0"/>
      </w:pPr>
      <w:r>
        <w:rPr>
          <w:rFonts w:ascii="Arial" w:hAnsi="Arial" w:cs="Arial"/>
          <w:color w:val="000000"/>
        </w:rPr>
        <w:t>É</w:t>
      </w:r>
      <w:r w:rsidR="00FF2704">
        <w:rPr>
          <w:rFonts w:ascii="Arial" w:hAnsi="Arial" w:cs="Arial"/>
          <w:color w:val="000000"/>
        </w:rPr>
        <w:t xml:space="preserve"> um </w:t>
      </w:r>
      <w:r>
        <w:rPr>
          <w:rFonts w:ascii="Arial" w:hAnsi="Arial" w:cs="Arial"/>
          <w:color w:val="000000"/>
        </w:rPr>
        <w:t>formulário</w:t>
      </w:r>
      <w:r w:rsidR="00FF2704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disponível</w:t>
      </w:r>
      <w:r w:rsidR="00FF2704">
        <w:rPr>
          <w:rFonts w:ascii="Arial" w:hAnsi="Arial" w:cs="Arial"/>
          <w:color w:val="000000"/>
        </w:rPr>
        <w:t xml:space="preserve"> via web no portal desenvolvido para coletar informações com intuito de melhorar o atendimento, produtos e serviços</w:t>
      </w:r>
    </w:p>
    <w:p w14:paraId="616EEDE2" w14:textId="77777777" w:rsidR="00FF2704" w:rsidRDefault="00FF2704" w:rsidP="00FF2704">
      <w:pPr>
        <w:spacing w:after="240"/>
      </w:pPr>
    </w:p>
    <w:p w14:paraId="77A8E5B1" w14:textId="07A3A038" w:rsidR="00FF2704" w:rsidRDefault="00FF2704" w:rsidP="00C32072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Portaria remota</w:t>
      </w:r>
      <w:r w:rsidR="00AF3026">
        <w:rPr>
          <w:rFonts w:ascii="Arial" w:hAnsi="Arial" w:cs="Arial"/>
          <w:color w:val="000000"/>
        </w:rPr>
        <w:t>.</w:t>
      </w:r>
    </w:p>
    <w:p w14:paraId="328D7D81" w14:textId="77777777" w:rsidR="00AF3026" w:rsidRDefault="00AF3026" w:rsidP="00AF302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2580BB67" w14:textId="77777777" w:rsidR="00FF2704" w:rsidRDefault="00FF2704" w:rsidP="00C32072">
      <w:pPr>
        <w:pStyle w:val="NormalWeb"/>
        <w:numPr>
          <w:ilvl w:val="0"/>
          <w:numId w:val="12"/>
        </w:numPr>
        <w:spacing w:before="0" w:beforeAutospacing="0" w:after="0" w:afterAutospacing="0"/>
      </w:pPr>
      <w:r>
        <w:rPr>
          <w:rFonts w:ascii="Arial" w:hAnsi="Arial" w:cs="Arial"/>
          <w:color w:val="000000"/>
        </w:rPr>
        <w:t>O sistema funciona a partir de uma central remota conectada à guarita. Desta forma, o porteiro estará em um local remoto e seguro aonde ele acompanhará todo o movimento do condomínio por meio de câmeras e interfone.</w:t>
      </w:r>
    </w:p>
    <w:p w14:paraId="56A21AE2" w14:textId="77777777" w:rsidR="00FF2704" w:rsidRDefault="00FF2704" w:rsidP="00FF2704"/>
    <w:p w14:paraId="23EE4059" w14:textId="3E121965" w:rsidR="00FF2704" w:rsidRDefault="00FF2704" w:rsidP="00C32072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Inteligência artificial</w:t>
      </w:r>
      <w:r w:rsidR="00AF3026">
        <w:rPr>
          <w:rFonts w:ascii="Arial" w:hAnsi="Arial" w:cs="Arial"/>
          <w:color w:val="000000"/>
        </w:rPr>
        <w:t>.</w:t>
      </w:r>
    </w:p>
    <w:p w14:paraId="57651008" w14:textId="77777777" w:rsidR="00AF3026" w:rsidRDefault="00AF3026" w:rsidP="00AF302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06274D8F" w14:textId="0679DB11" w:rsidR="00FF2704" w:rsidRDefault="00FF2704" w:rsidP="00C32072">
      <w:pPr>
        <w:pStyle w:val="NormalWeb"/>
        <w:numPr>
          <w:ilvl w:val="0"/>
          <w:numId w:val="12"/>
        </w:numPr>
        <w:spacing w:before="0" w:beforeAutospacing="0" w:after="0" w:afterAutospacing="0"/>
      </w:pPr>
      <w:r>
        <w:rPr>
          <w:rFonts w:ascii="Arial" w:hAnsi="Arial" w:cs="Arial"/>
          <w:color w:val="000000"/>
        </w:rPr>
        <w:t>A união de várias tecnologias é necessária para o desenvolvimento da inteligência artificial, capazes de analisar e processar informações de modo inteligente</w:t>
      </w:r>
      <w:r w:rsidR="00AF3026">
        <w:rPr>
          <w:rFonts w:ascii="Arial" w:hAnsi="Arial" w:cs="Arial"/>
          <w:color w:val="000000"/>
        </w:rPr>
        <w:t>.</w:t>
      </w:r>
    </w:p>
    <w:p w14:paraId="2CD71568" w14:textId="77777777" w:rsidR="00FF2704" w:rsidRDefault="00FF2704" w:rsidP="00FF2704">
      <w:pPr>
        <w:pStyle w:val="NormalWeb"/>
        <w:spacing w:before="0" w:beforeAutospacing="0" w:after="0" w:afterAutospacing="0"/>
      </w:pPr>
      <w:r>
        <w:rPr>
          <w:rStyle w:val="apple-tab-span"/>
          <w:rFonts w:ascii="Arial" w:hAnsi="Arial" w:cs="Arial"/>
          <w:color w:val="000000"/>
        </w:rPr>
        <w:tab/>
      </w:r>
    </w:p>
    <w:p w14:paraId="525D01EF" w14:textId="77777777" w:rsidR="00FF2704" w:rsidRDefault="00FF2704" w:rsidP="00FF2704">
      <w:pPr>
        <w:pStyle w:val="NormalWeb"/>
        <w:spacing w:before="0" w:beforeAutospacing="0" w:after="0" w:afterAutospacing="0"/>
      </w:pPr>
      <w:r>
        <w:rPr>
          <w:rStyle w:val="apple-tab-span"/>
          <w:rFonts w:ascii="Arial" w:hAnsi="Arial" w:cs="Arial"/>
          <w:color w:val="000000"/>
        </w:rPr>
        <w:tab/>
      </w:r>
    </w:p>
    <w:p w14:paraId="55200EC8" w14:textId="74CD11B1" w:rsidR="00FF2704" w:rsidRDefault="00FF2704" w:rsidP="00C32072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Interfone com atendimento remoto</w:t>
      </w:r>
      <w:r w:rsidR="00AF3026">
        <w:rPr>
          <w:rFonts w:ascii="Arial" w:hAnsi="Arial" w:cs="Arial"/>
          <w:color w:val="000000"/>
        </w:rPr>
        <w:t>.</w:t>
      </w:r>
    </w:p>
    <w:p w14:paraId="7A2CA603" w14:textId="77777777" w:rsidR="00AF3026" w:rsidRDefault="00AF3026" w:rsidP="00AF302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479A5EF7" w14:textId="1ECEC78F" w:rsidR="00FF2704" w:rsidRDefault="00FF2704" w:rsidP="00C32072">
      <w:pPr>
        <w:pStyle w:val="NormalWeb"/>
        <w:numPr>
          <w:ilvl w:val="0"/>
          <w:numId w:val="12"/>
        </w:numPr>
        <w:spacing w:before="0" w:beforeAutospacing="0" w:after="0" w:afterAutospacing="0"/>
      </w:pPr>
      <w:r w:rsidRPr="00AF3026">
        <w:rPr>
          <w:rFonts w:ascii="Arial" w:hAnsi="Arial" w:cs="Arial"/>
          <w:color w:val="000000"/>
        </w:rPr>
        <w:t xml:space="preserve">É necessário a instalação de um </w:t>
      </w:r>
      <w:hyperlink r:id="rId40" w:history="1">
        <w:r w:rsidRPr="00AF3026">
          <w:rPr>
            <w:rStyle w:val="Hyperlink"/>
            <w:rFonts w:ascii="Arial" w:hAnsi="Arial" w:cs="Arial"/>
            <w:color w:val="000000"/>
          </w:rPr>
          <w:t>PABX IP</w:t>
        </w:r>
      </w:hyperlink>
      <w:r w:rsidRPr="00AF3026">
        <w:rPr>
          <w:rFonts w:ascii="Arial" w:hAnsi="Arial" w:cs="Arial"/>
          <w:color w:val="000000"/>
        </w:rPr>
        <w:t xml:space="preserve"> que permita que a empresa adote a comunicação VoIP (Voz sobre Protocolos de Internet). Que através de uma central, comandará o funcionamento de todos os aparelhos que forem habilitados pela organização.</w:t>
      </w:r>
      <w:r w:rsidR="00AF3026">
        <w:rPr>
          <w:rFonts w:ascii="Arial" w:hAnsi="Arial" w:cs="Arial"/>
          <w:color w:val="000000"/>
        </w:rPr>
        <w:t xml:space="preserve"> </w:t>
      </w:r>
      <w:r w:rsidRPr="00AF3026">
        <w:rPr>
          <w:rFonts w:ascii="Arial" w:hAnsi="Arial" w:cs="Arial"/>
          <w:color w:val="000000"/>
        </w:rPr>
        <w:t>Sendo assim, mesmo que o morador não esteja na residência ele poderá atender uma chamada realizada diretamente para seu apartamento. Assim, ele já resolverá a situação rapidamente e evitará longas esperas na entrada do condomínio.</w:t>
      </w:r>
    </w:p>
    <w:p w14:paraId="0839F530" w14:textId="77777777" w:rsidR="00FF2704" w:rsidRDefault="00FF2704" w:rsidP="00FF2704"/>
    <w:p w14:paraId="327FE28B" w14:textId="0BD5C909" w:rsidR="00FF2704" w:rsidRDefault="00FF2704" w:rsidP="00C32072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Botão de pânico</w:t>
      </w:r>
    </w:p>
    <w:p w14:paraId="238E180B" w14:textId="77777777" w:rsidR="00AF3026" w:rsidRDefault="00AF3026" w:rsidP="00AF302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6F22B97F" w14:textId="77777777" w:rsidR="00FF2704" w:rsidRDefault="00FF2704" w:rsidP="00C32072">
      <w:pPr>
        <w:pStyle w:val="NormalWeb"/>
        <w:numPr>
          <w:ilvl w:val="0"/>
          <w:numId w:val="12"/>
        </w:numPr>
        <w:spacing w:before="0" w:beforeAutospacing="0" w:after="0" w:afterAutospacing="0"/>
      </w:pPr>
      <w:r>
        <w:rPr>
          <w:rFonts w:ascii="Arial" w:hAnsi="Arial" w:cs="Arial"/>
          <w:color w:val="000000"/>
        </w:rPr>
        <w:t>O botão de pânico é um dispositivo fixo que permite que a pessoa avise a central de monitoramento que está ocorrendo alguma situação de perigo.</w:t>
      </w:r>
    </w:p>
    <w:p w14:paraId="22333686" w14:textId="77777777" w:rsidR="00FF2704" w:rsidRDefault="00FF2704" w:rsidP="00FF2704"/>
    <w:p w14:paraId="21BF700C" w14:textId="557CAD20" w:rsidR="00FF2704" w:rsidRDefault="00FF2704" w:rsidP="00C32072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Automação e redução no custo da energia</w:t>
      </w:r>
      <w:r w:rsidR="00AF3026">
        <w:rPr>
          <w:rFonts w:ascii="Arial" w:hAnsi="Arial" w:cs="Arial"/>
          <w:color w:val="000000"/>
        </w:rPr>
        <w:t>.</w:t>
      </w:r>
    </w:p>
    <w:p w14:paraId="4B163DA7" w14:textId="77777777" w:rsidR="00AF3026" w:rsidRDefault="00AF3026" w:rsidP="00AF302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483A4D22" w14:textId="4CFE8739" w:rsidR="00FF2704" w:rsidRDefault="00AF3026" w:rsidP="00C32072">
      <w:pPr>
        <w:pStyle w:val="NormalWeb"/>
        <w:numPr>
          <w:ilvl w:val="0"/>
          <w:numId w:val="12"/>
        </w:numPr>
        <w:spacing w:before="0" w:beforeAutospacing="0" w:after="0" w:afterAutospacing="0"/>
      </w:pPr>
      <w:r>
        <w:rPr>
          <w:rFonts w:ascii="Arial" w:hAnsi="Arial" w:cs="Arial"/>
          <w:color w:val="000000"/>
        </w:rPr>
        <w:t>O</w:t>
      </w:r>
      <w:r w:rsidR="00FF2704">
        <w:rPr>
          <w:rFonts w:ascii="Arial" w:hAnsi="Arial" w:cs="Arial"/>
          <w:color w:val="000000"/>
        </w:rPr>
        <w:t xml:space="preserve"> sistema funciona a partir </w:t>
      </w:r>
      <w:r w:rsidR="0083175E">
        <w:rPr>
          <w:rFonts w:ascii="Arial" w:hAnsi="Arial" w:cs="Arial"/>
          <w:color w:val="000000"/>
        </w:rPr>
        <w:t>das instalações</w:t>
      </w:r>
      <w:r w:rsidR="00FF2704">
        <w:rPr>
          <w:rFonts w:ascii="Arial" w:hAnsi="Arial" w:cs="Arial"/>
          <w:color w:val="000000"/>
        </w:rPr>
        <w:t xml:space="preserve"> de sensores automáticos de iluminação nas áreas comuns. Dessa maneira, as lâmpadas só acendem quando alguma pessoa estiver presente no local, o que evita o desperdício de energia elétrica</w:t>
      </w:r>
    </w:p>
    <w:p w14:paraId="781A3B10" w14:textId="4EE3628F" w:rsidR="00F2600F" w:rsidRPr="00C645D1" w:rsidRDefault="00F2600F" w:rsidP="00F2600F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  <w:bookmarkStart w:id="2" w:name="_Hlk49480074"/>
      <w:r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  <w:lastRenderedPageBreak/>
        <w:t>WORKSHOP DE CARACTERÍSTICAS</w:t>
      </w:r>
    </w:p>
    <w:p w14:paraId="69CF08B6" w14:textId="77777777" w:rsidR="00AE4F2E" w:rsidRPr="00AE4F2E" w:rsidRDefault="00F2600F" w:rsidP="00AE4F2E">
      <w:pPr>
        <w:pStyle w:val="PargrafodaLista"/>
        <w:numPr>
          <w:ilvl w:val="0"/>
          <w:numId w:val="8"/>
        </w:numPr>
        <w:spacing w:line="360" w:lineRule="auto"/>
        <w:rPr>
          <w:b/>
          <w:bCs/>
          <w:noProof/>
          <w:sz w:val="32"/>
          <w:szCs w:val="32"/>
          <w:lang w:val="pt-BR"/>
        </w:rPr>
      </w:pPr>
      <w:r w:rsidRPr="00AE4F2E">
        <w:rPr>
          <w:b/>
          <w:bCs/>
          <w:noProof/>
          <w:sz w:val="32"/>
          <w:szCs w:val="32"/>
          <w:lang w:val="pt-BR"/>
        </w:rPr>
        <w:t>Lista de Característica</w:t>
      </w:r>
      <w:r w:rsidR="00AE4F2E" w:rsidRPr="00AE4F2E">
        <w:rPr>
          <w:b/>
          <w:bCs/>
          <w:noProof/>
          <w:sz w:val="32"/>
          <w:szCs w:val="32"/>
          <w:lang w:val="pt-BR"/>
        </w:rPr>
        <w:t xml:space="preserve">s </w:t>
      </w:r>
    </w:p>
    <w:p w14:paraId="2158DB29" w14:textId="09A11F6A" w:rsidR="00F2600F" w:rsidRDefault="00AE4F2E" w:rsidP="00AE4F2E">
      <w:pPr>
        <w:pStyle w:val="PargrafodaLista"/>
        <w:spacing w:line="360" w:lineRule="auto"/>
        <w:ind w:firstLine="720"/>
        <w:rPr>
          <w:b/>
          <w:bCs/>
          <w:noProof/>
          <w:sz w:val="32"/>
          <w:szCs w:val="32"/>
          <w:lang w:val="pt-BR"/>
        </w:rPr>
      </w:pPr>
      <w:r>
        <w:rPr>
          <w:b/>
          <w:bCs/>
          <w:noProof/>
          <w:sz w:val="32"/>
          <w:szCs w:val="32"/>
          <w:lang w:val="pt-BR"/>
        </w:rPr>
        <w:t>(</w:t>
      </w:r>
      <w:r w:rsidR="003E32E8">
        <w:rPr>
          <w:b/>
          <w:bCs/>
          <w:noProof/>
          <w:sz w:val="32"/>
          <w:szCs w:val="32"/>
          <w:lang w:val="pt-BR"/>
        </w:rPr>
        <w:t>Priorizada x Esforço x Risco x Baseline</w:t>
      </w:r>
      <w:r>
        <w:rPr>
          <w:b/>
          <w:bCs/>
          <w:noProof/>
          <w:sz w:val="32"/>
          <w:szCs w:val="32"/>
          <w:lang w:val="pt-BR"/>
        </w:rPr>
        <w:t>)</w:t>
      </w:r>
    </w:p>
    <w:p w14:paraId="053EC9B4" w14:textId="77777777" w:rsidR="00FB2A8F" w:rsidRDefault="00FB2A8F" w:rsidP="00AE4F2E">
      <w:pPr>
        <w:pStyle w:val="PargrafodaLista"/>
        <w:spacing w:line="360" w:lineRule="auto"/>
        <w:ind w:firstLine="720"/>
        <w:rPr>
          <w:b/>
          <w:bCs/>
          <w:noProof/>
          <w:sz w:val="32"/>
          <w:szCs w:val="32"/>
          <w:lang w:val="pt-BR"/>
        </w:rPr>
      </w:pPr>
    </w:p>
    <w:tbl>
      <w:tblPr>
        <w:tblW w:w="11552" w:type="dxa"/>
        <w:tblInd w:w="-8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552"/>
      </w:tblGrid>
      <w:tr w:rsidR="00FB2A8F" w14:paraId="69DBB440" w14:textId="77777777" w:rsidTr="00FB2A8F">
        <w:trPr>
          <w:trHeight w:val="70"/>
        </w:trPr>
        <w:tc>
          <w:tcPr>
            <w:tcW w:w="11552" w:type="dxa"/>
          </w:tcPr>
          <w:tbl>
            <w:tblPr>
              <w:tblW w:w="11333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920"/>
              <w:gridCol w:w="6353"/>
              <w:gridCol w:w="1356"/>
              <w:gridCol w:w="1000"/>
              <w:gridCol w:w="773"/>
            </w:tblGrid>
            <w:tr w:rsidR="00FB2A8F" w:rsidRPr="00045468" w14:paraId="3710BD37" w14:textId="77777777" w:rsidTr="00FB2A8F">
              <w:trPr>
                <w:trHeight w:val="315"/>
              </w:trPr>
              <w:tc>
                <w:tcPr>
                  <w:tcW w:w="19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CCCCCC" w:fill="CCCCCC"/>
                  <w:noWrap/>
                  <w:vAlign w:val="bottom"/>
                  <w:hideMark/>
                </w:tcPr>
                <w:bookmarkEnd w:id="2"/>
                <w:p w14:paraId="55F93402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8"/>
                      <w:szCs w:val="28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8"/>
                      <w:szCs w:val="28"/>
                      <w:lang w:eastAsia="pt-BR"/>
                    </w:rPr>
                    <w:t>Características</w:t>
                  </w:r>
                </w:p>
              </w:tc>
              <w:tc>
                <w:tcPr>
                  <w:tcW w:w="6353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CCCCCC" w:fill="CCCCCC"/>
                  <w:noWrap/>
                  <w:vAlign w:val="bottom"/>
                  <w:hideMark/>
                </w:tcPr>
                <w:p w14:paraId="544D235E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8"/>
                      <w:szCs w:val="28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8"/>
                      <w:szCs w:val="28"/>
                      <w:lang w:eastAsia="pt-BR"/>
                    </w:rPr>
                    <w:t> </w:t>
                  </w:r>
                </w:p>
              </w:tc>
              <w:tc>
                <w:tcPr>
                  <w:tcW w:w="1287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CCCCCC" w:fill="CCCCCC"/>
                  <w:noWrap/>
                  <w:vAlign w:val="bottom"/>
                  <w:hideMark/>
                </w:tcPr>
                <w:p w14:paraId="2E52A38B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8"/>
                      <w:szCs w:val="28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8"/>
                      <w:szCs w:val="28"/>
                      <w:lang w:eastAsia="pt-BR"/>
                    </w:rPr>
                    <w:t>Prioridade</w:t>
                  </w:r>
                </w:p>
              </w:tc>
              <w:tc>
                <w:tcPr>
                  <w:tcW w:w="100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CCCCCC" w:fill="CCCCCC"/>
                  <w:noWrap/>
                  <w:vAlign w:val="bottom"/>
                  <w:hideMark/>
                </w:tcPr>
                <w:p w14:paraId="3358CF88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8"/>
                      <w:szCs w:val="28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8"/>
                      <w:szCs w:val="28"/>
                      <w:lang w:eastAsia="pt-BR"/>
                    </w:rPr>
                    <w:t>Esforço</w:t>
                  </w:r>
                </w:p>
              </w:tc>
              <w:tc>
                <w:tcPr>
                  <w:tcW w:w="773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CCCCCC" w:fill="CCCCCC"/>
                  <w:noWrap/>
                  <w:vAlign w:val="bottom"/>
                  <w:hideMark/>
                </w:tcPr>
                <w:p w14:paraId="711E6B8C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8"/>
                      <w:szCs w:val="28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8"/>
                      <w:szCs w:val="28"/>
                      <w:lang w:eastAsia="pt-BR"/>
                    </w:rPr>
                    <w:t>Risco</w:t>
                  </w:r>
                </w:p>
              </w:tc>
            </w:tr>
            <w:tr w:rsidR="00FB2A8F" w:rsidRPr="00045468" w14:paraId="3E8CDE28" w14:textId="77777777" w:rsidTr="00FB2A8F">
              <w:trPr>
                <w:trHeight w:val="315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1837BB6D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1</w:t>
                  </w:r>
                </w:p>
              </w:tc>
              <w:tc>
                <w:tcPr>
                  <w:tcW w:w="635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2D1E1346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Identificação biométrica facial dos usuários</w:t>
                  </w:r>
                </w:p>
              </w:tc>
              <w:tc>
                <w:tcPr>
                  <w:tcW w:w="1287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5D633A0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Crítica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3587811A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Alto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2A70A594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Alto</w:t>
                  </w:r>
                </w:p>
              </w:tc>
            </w:tr>
            <w:tr w:rsidR="00FB2A8F" w:rsidRPr="00045468" w14:paraId="34C5B2C0" w14:textId="77777777" w:rsidTr="00FB2A8F">
              <w:trPr>
                <w:trHeight w:val="315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3D3371A2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2</w:t>
                  </w:r>
                </w:p>
              </w:tc>
              <w:tc>
                <w:tcPr>
                  <w:tcW w:w="635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99B2A2A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Leitor código barras QR Code</w:t>
                  </w:r>
                </w:p>
              </w:tc>
              <w:tc>
                <w:tcPr>
                  <w:tcW w:w="1287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0AD970D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Crítica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2E88A910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Alto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4BCA8E66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Médio</w:t>
                  </w:r>
                </w:p>
              </w:tc>
            </w:tr>
            <w:tr w:rsidR="00FB2A8F" w:rsidRPr="00045468" w14:paraId="17AF99F2" w14:textId="77777777" w:rsidTr="00FB2A8F">
              <w:trPr>
                <w:trHeight w:val="315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1F674578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9</w:t>
                  </w:r>
                </w:p>
              </w:tc>
              <w:tc>
                <w:tcPr>
                  <w:tcW w:w="635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7E0DEA4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Monitoramento em tempo real</w:t>
                  </w:r>
                </w:p>
              </w:tc>
              <w:tc>
                <w:tcPr>
                  <w:tcW w:w="1287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68CA0F72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Crítica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2ABF6866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Alto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C14DEAF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Médio</w:t>
                  </w:r>
                </w:p>
              </w:tc>
            </w:tr>
            <w:tr w:rsidR="00FB2A8F" w:rsidRPr="00045468" w14:paraId="20ABE299" w14:textId="77777777" w:rsidTr="00FB2A8F">
              <w:trPr>
                <w:trHeight w:val="315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46B19F7F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17</w:t>
                  </w:r>
                </w:p>
              </w:tc>
              <w:tc>
                <w:tcPr>
                  <w:tcW w:w="635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2740A906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Segurança dos dados</w:t>
                  </w:r>
                </w:p>
              </w:tc>
              <w:tc>
                <w:tcPr>
                  <w:tcW w:w="1287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6A11581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Crítica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1CC2FD43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Alto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F7AAF81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Alto</w:t>
                  </w:r>
                </w:p>
              </w:tc>
            </w:tr>
            <w:tr w:rsidR="00FB2A8F" w:rsidRPr="00045468" w14:paraId="12C046BE" w14:textId="77777777" w:rsidTr="00FB2A8F">
              <w:trPr>
                <w:trHeight w:val="315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D20CF6F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24</w:t>
                  </w:r>
                </w:p>
              </w:tc>
              <w:tc>
                <w:tcPr>
                  <w:tcW w:w="635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6EC2DCF1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Botão de pânico</w:t>
                  </w:r>
                </w:p>
              </w:tc>
              <w:tc>
                <w:tcPr>
                  <w:tcW w:w="1287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44A30110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Crítica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3C6C91DD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Baixo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2C2496F7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Médio</w:t>
                  </w:r>
                </w:p>
              </w:tc>
            </w:tr>
            <w:tr w:rsidR="00FB2A8F" w:rsidRPr="00045468" w14:paraId="7EE6A8A7" w14:textId="77777777" w:rsidTr="00FB2A8F">
              <w:trPr>
                <w:trHeight w:val="315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566A5A9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3</w:t>
                  </w:r>
                </w:p>
              </w:tc>
              <w:tc>
                <w:tcPr>
                  <w:tcW w:w="635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DEE3EE6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Controle de demanda de visitantes</w:t>
                  </w:r>
                </w:p>
              </w:tc>
              <w:tc>
                <w:tcPr>
                  <w:tcW w:w="1287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37EFFD29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Importante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CCFCE43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1B2894F1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</w:tr>
            <w:tr w:rsidR="00FB2A8F" w:rsidRPr="00045468" w14:paraId="649EFE57" w14:textId="77777777" w:rsidTr="00FB2A8F">
              <w:trPr>
                <w:trHeight w:val="315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1E11D54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4</w:t>
                  </w:r>
                </w:p>
              </w:tc>
              <w:tc>
                <w:tcPr>
                  <w:tcW w:w="635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642F19B9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Controle de Iluminação</w:t>
                  </w:r>
                </w:p>
              </w:tc>
              <w:tc>
                <w:tcPr>
                  <w:tcW w:w="1287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DFAB1EF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Importante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158914F7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Médio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46F5F403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</w:tr>
            <w:tr w:rsidR="00FB2A8F" w:rsidRPr="00045468" w14:paraId="06424B24" w14:textId="77777777" w:rsidTr="00FB2A8F">
              <w:trPr>
                <w:trHeight w:val="315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429034FC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6</w:t>
                  </w:r>
                </w:p>
              </w:tc>
              <w:tc>
                <w:tcPr>
                  <w:tcW w:w="635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314D782C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Gerenciamento de visitas</w:t>
                  </w:r>
                </w:p>
              </w:tc>
              <w:tc>
                <w:tcPr>
                  <w:tcW w:w="1287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407F48C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Importante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403D5A0E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CB49199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</w:tr>
            <w:tr w:rsidR="00FB2A8F" w:rsidRPr="00045468" w14:paraId="57A0FB93" w14:textId="77777777" w:rsidTr="00FB2A8F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38494C2A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11</w:t>
                  </w:r>
                </w:p>
              </w:tc>
              <w:tc>
                <w:tcPr>
                  <w:tcW w:w="635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6EFBC7EA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Distribuição do QR Code aos visitantes</w:t>
                  </w:r>
                </w:p>
              </w:tc>
              <w:tc>
                <w:tcPr>
                  <w:tcW w:w="1287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4C3141FC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Importante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18BD42A1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Médio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2FB1EB6A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</w:tr>
            <w:tr w:rsidR="00FB2A8F" w:rsidRPr="00045468" w14:paraId="67A5C298" w14:textId="77777777" w:rsidTr="00FB2A8F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5E02DD6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13</w:t>
                  </w:r>
                </w:p>
              </w:tc>
              <w:tc>
                <w:tcPr>
                  <w:tcW w:w="635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144B591D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Agendamento digital de reservas dos salões de festas</w:t>
                  </w:r>
                </w:p>
              </w:tc>
              <w:tc>
                <w:tcPr>
                  <w:tcW w:w="1287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FFFFFF" w:fill="FFFFFF"/>
                  <w:noWrap/>
                  <w:vAlign w:val="bottom"/>
                  <w:hideMark/>
                </w:tcPr>
                <w:p w14:paraId="29A6765E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Roboto" w:eastAsia="Times New Roman" w:hAnsi="Roboto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Roboto" w:eastAsia="Times New Roman" w:hAnsi="Roboto" w:cs="Arial"/>
                      <w:color w:val="000000"/>
                      <w:sz w:val="20"/>
                      <w:szCs w:val="20"/>
                      <w:lang w:eastAsia="pt-BR"/>
                    </w:rPr>
                    <w:t>Importante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217BCE7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Médio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13B6D212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Médio</w:t>
                  </w:r>
                </w:p>
              </w:tc>
            </w:tr>
            <w:tr w:rsidR="00FB2A8F" w:rsidRPr="00045468" w14:paraId="48329EF1" w14:textId="77777777" w:rsidTr="00FB2A8F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D273B0D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16</w:t>
                  </w:r>
                </w:p>
              </w:tc>
              <w:tc>
                <w:tcPr>
                  <w:tcW w:w="635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451148E6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Diagnóstico de falhas em tempo real</w:t>
                  </w:r>
                </w:p>
              </w:tc>
              <w:tc>
                <w:tcPr>
                  <w:tcW w:w="1287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FFFFFF" w:fill="FFFFFF"/>
                  <w:noWrap/>
                  <w:vAlign w:val="bottom"/>
                  <w:hideMark/>
                </w:tcPr>
                <w:p w14:paraId="43267DF7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Roboto" w:eastAsia="Times New Roman" w:hAnsi="Roboto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Roboto" w:eastAsia="Times New Roman" w:hAnsi="Roboto" w:cs="Arial"/>
                      <w:color w:val="000000"/>
                      <w:sz w:val="20"/>
                      <w:szCs w:val="20"/>
                      <w:lang w:eastAsia="pt-BR"/>
                    </w:rPr>
                    <w:t>Importante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36BB417A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48CBA981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</w:tr>
            <w:tr w:rsidR="00FB2A8F" w:rsidRPr="00045468" w14:paraId="1B724BFF" w14:textId="77777777" w:rsidTr="00FB2A8F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9085EAA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19</w:t>
                  </w:r>
                </w:p>
              </w:tc>
              <w:tc>
                <w:tcPr>
                  <w:tcW w:w="635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312474CD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Aplicativo para gestão de condomínios</w:t>
                  </w:r>
                </w:p>
              </w:tc>
              <w:tc>
                <w:tcPr>
                  <w:tcW w:w="1287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FFFFFF" w:fill="FFFFFF"/>
                  <w:noWrap/>
                  <w:vAlign w:val="bottom"/>
                  <w:hideMark/>
                </w:tcPr>
                <w:p w14:paraId="5EA1BC87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Roboto" w:eastAsia="Times New Roman" w:hAnsi="Roboto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Roboto" w:eastAsia="Times New Roman" w:hAnsi="Roboto" w:cs="Arial"/>
                      <w:color w:val="000000"/>
                      <w:sz w:val="20"/>
                      <w:szCs w:val="20"/>
                      <w:lang w:eastAsia="pt-BR"/>
                    </w:rPr>
                    <w:t>Útil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DCA81FF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Médio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CEA169C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Médio</w:t>
                  </w:r>
                </w:p>
              </w:tc>
            </w:tr>
            <w:tr w:rsidR="00FB2A8F" w:rsidRPr="00045468" w14:paraId="69072532" w14:textId="77777777" w:rsidTr="00FB2A8F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ADA29A4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5</w:t>
                  </w:r>
                </w:p>
              </w:tc>
              <w:tc>
                <w:tcPr>
                  <w:tcW w:w="635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6E7C2E4D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Notificações status dos geradores</w:t>
                  </w:r>
                </w:p>
              </w:tc>
              <w:tc>
                <w:tcPr>
                  <w:tcW w:w="128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D0922E1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Útil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28BE296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B806DF5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Médio</w:t>
                  </w:r>
                </w:p>
              </w:tc>
            </w:tr>
            <w:tr w:rsidR="00FB2A8F" w:rsidRPr="00045468" w14:paraId="4DB714C3" w14:textId="77777777" w:rsidTr="00FB2A8F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22ADD28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7</w:t>
                  </w:r>
                </w:p>
              </w:tc>
              <w:tc>
                <w:tcPr>
                  <w:tcW w:w="635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1733A3F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Assembleia virtual</w:t>
                  </w:r>
                </w:p>
              </w:tc>
              <w:tc>
                <w:tcPr>
                  <w:tcW w:w="1287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4C8E603F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Útil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D0F372B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1BC41DC7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Médio</w:t>
                  </w:r>
                </w:p>
              </w:tc>
            </w:tr>
            <w:tr w:rsidR="00FB2A8F" w:rsidRPr="00045468" w14:paraId="1D8895FE" w14:textId="77777777" w:rsidTr="00FB2A8F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3A462E5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8</w:t>
                  </w:r>
                </w:p>
              </w:tc>
              <w:tc>
                <w:tcPr>
                  <w:tcW w:w="635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472ADCD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Controle de estacionamento de veículos</w:t>
                  </w:r>
                </w:p>
              </w:tc>
              <w:tc>
                <w:tcPr>
                  <w:tcW w:w="1287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4E827DAB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Útil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F1BEE0C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Médio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6D8835E5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</w:tr>
            <w:tr w:rsidR="00FB2A8F" w:rsidRPr="00045468" w14:paraId="6BDEAE6D" w14:textId="77777777" w:rsidTr="00FB2A8F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1BEEF83C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10</w:t>
                  </w:r>
                </w:p>
              </w:tc>
              <w:tc>
                <w:tcPr>
                  <w:tcW w:w="635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39B5C9CC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Chamada e acesso aos elevadores via QR Code</w:t>
                  </w:r>
                </w:p>
              </w:tc>
              <w:tc>
                <w:tcPr>
                  <w:tcW w:w="128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E0B7333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Útil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684F2811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Alto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3FC10B63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</w:tr>
            <w:tr w:rsidR="00FB2A8F" w:rsidRPr="00045468" w14:paraId="3AD890F6" w14:textId="77777777" w:rsidTr="00FB2A8F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8D68727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12</w:t>
                  </w:r>
                </w:p>
              </w:tc>
              <w:tc>
                <w:tcPr>
                  <w:tcW w:w="635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390BD13D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Aviso eletrônico de recebimento de correspondência</w:t>
                  </w:r>
                </w:p>
              </w:tc>
              <w:tc>
                <w:tcPr>
                  <w:tcW w:w="1287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1566E47C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Útil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27581BED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A341362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</w:tr>
            <w:tr w:rsidR="00FB2A8F" w:rsidRPr="00045468" w14:paraId="2E9AD939" w14:textId="77777777" w:rsidTr="00FB2A8F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213DF8AC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14</w:t>
                  </w:r>
                </w:p>
              </w:tc>
              <w:tc>
                <w:tcPr>
                  <w:tcW w:w="635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6179A703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Controle de Irrigação</w:t>
                  </w:r>
                </w:p>
              </w:tc>
              <w:tc>
                <w:tcPr>
                  <w:tcW w:w="1287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130917B4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Útil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EDF004C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2C1B4E62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</w:tr>
            <w:tr w:rsidR="00FB2A8F" w:rsidRPr="00045468" w14:paraId="36BFC75A" w14:textId="77777777" w:rsidTr="00FB2A8F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58C2E76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15</w:t>
                  </w:r>
                </w:p>
              </w:tc>
              <w:tc>
                <w:tcPr>
                  <w:tcW w:w="635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6DDF14AB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Alerta de incidentes ou situações de emergência em tempo real</w:t>
                  </w:r>
                </w:p>
              </w:tc>
              <w:tc>
                <w:tcPr>
                  <w:tcW w:w="128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228DFFB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Útil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15255D67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Médio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57CFB41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</w:tr>
            <w:tr w:rsidR="00FB2A8F" w:rsidRPr="00045468" w14:paraId="2854FBA2" w14:textId="77777777" w:rsidTr="00FB2A8F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64FA042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18</w:t>
                  </w:r>
                </w:p>
              </w:tc>
              <w:tc>
                <w:tcPr>
                  <w:tcW w:w="635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67C3F8A3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Servidor Web que suporta vários locais de registro</w:t>
                  </w:r>
                </w:p>
              </w:tc>
              <w:tc>
                <w:tcPr>
                  <w:tcW w:w="1287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64267E5F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Útil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33CAF7B3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Médio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C8D6B2B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</w:tr>
            <w:tr w:rsidR="00FB2A8F" w:rsidRPr="00045468" w14:paraId="6848ED3B" w14:textId="77777777" w:rsidTr="00FB2A8F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F46335E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20</w:t>
                  </w:r>
                </w:p>
              </w:tc>
              <w:tc>
                <w:tcPr>
                  <w:tcW w:w="635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232D7BDC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Registro de ocorrências de reclamações e sugestões online</w:t>
                  </w:r>
                </w:p>
              </w:tc>
              <w:tc>
                <w:tcPr>
                  <w:tcW w:w="1287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22F5712E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Útil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3D03A569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4FED93B9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</w:tr>
            <w:tr w:rsidR="00FB2A8F" w:rsidRPr="00045468" w14:paraId="677CD901" w14:textId="77777777" w:rsidTr="00FB2A8F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0C1E625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21</w:t>
                  </w:r>
                </w:p>
              </w:tc>
              <w:tc>
                <w:tcPr>
                  <w:tcW w:w="635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39A700FE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Portaria remota</w:t>
                  </w:r>
                </w:p>
              </w:tc>
              <w:tc>
                <w:tcPr>
                  <w:tcW w:w="1287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6DDEB29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Útil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1A936A66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Médio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2465911D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Médio</w:t>
                  </w:r>
                </w:p>
              </w:tc>
            </w:tr>
            <w:tr w:rsidR="00FB2A8F" w:rsidRPr="00045468" w14:paraId="6B84CB3B" w14:textId="77777777" w:rsidTr="00FB2A8F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3B9DE28A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22</w:t>
                  </w:r>
                </w:p>
              </w:tc>
              <w:tc>
                <w:tcPr>
                  <w:tcW w:w="63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308A68B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Inteligência artificial</w:t>
                  </w:r>
                </w:p>
              </w:tc>
              <w:tc>
                <w:tcPr>
                  <w:tcW w:w="1287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6DE9F73D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Útil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43BEC9B5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Alto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94D09FC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Baixo</w:t>
                  </w:r>
                </w:p>
              </w:tc>
            </w:tr>
            <w:tr w:rsidR="00FB2A8F" w:rsidRPr="00045468" w14:paraId="1BC1870F" w14:textId="77777777" w:rsidTr="00FB2A8F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60758999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23</w:t>
                  </w:r>
                </w:p>
              </w:tc>
              <w:tc>
                <w:tcPr>
                  <w:tcW w:w="6353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182C9378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Interfone com atendimento remoto</w:t>
                  </w:r>
                </w:p>
              </w:tc>
              <w:tc>
                <w:tcPr>
                  <w:tcW w:w="1287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12210C1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Útil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12E96B65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Baixo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1FC9CCC6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Baixo</w:t>
                  </w:r>
                </w:p>
              </w:tc>
            </w:tr>
            <w:tr w:rsidR="00FB2A8F" w:rsidRPr="00045468" w14:paraId="17C57586" w14:textId="77777777" w:rsidTr="00FB2A8F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6A671257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25</w:t>
                  </w:r>
                </w:p>
              </w:tc>
              <w:tc>
                <w:tcPr>
                  <w:tcW w:w="635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F378B88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Automação e redução no custo da energia</w:t>
                  </w:r>
                </w:p>
              </w:tc>
              <w:tc>
                <w:tcPr>
                  <w:tcW w:w="1287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60F09C33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Útil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9A5286C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Baixo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200C6D2F" w14:textId="77777777" w:rsidR="00FB2A8F" w:rsidRPr="00045468" w:rsidRDefault="00FB2A8F" w:rsidP="00FB2A8F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Baixo</w:t>
                  </w:r>
                </w:p>
              </w:tc>
            </w:tr>
          </w:tbl>
          <w:p w14:paraId="5F2A03AC" w14:textId="77777777" w:rsidR="00FB2A8F" w:rsidRDefault="00FB2A8F" w:rsidP="00FB2A8F">
            <w:pPr>
              <w:pStyle w:val="Commarcadores"/>
              <w:numPr>
                <w:ilvl w:val="0"/>
                <w:numId w:val="0"/>
              </w:numPr>
              <w:ind w:left="840"/>
              <w:rPr>
                <w:noProof/>
                <w:lang w:val="pt-BR"/>
              </w:rPr>
            </w:pPr>
          </w:p>
        </w:tc>
      </w:tr>
    </w:tbl>
    <w:p w14:paraId="4B8EDD14" w14:textId="77777777" w:rsidR="00AE4F2E" w:rsidRPr="00C645D1" w:rsidRDefault="00AE4F2E" w:rsidP="00AE4F2E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  <w:r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  <w:lastRenderedPageBreak/>
        <w:t>WORKSHOP DE CARACTERÍSTICAS</w:t>
      </w:r>
    </w:p>
    <w:p w14:paraId="5A25ADD0" w14:textId="2D9E122F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242C6F71" w14:textId="77777777" w:rsidR="00AE4F2E" w:rsidRDefault="00AE4F2E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tbl>
      <w:tblPr>
        <w:tblW w:w="11430" w:type="dxa"/>
        <w:tblInd w:w="-8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483"/>
      </w:tblGrid>
      <w:tr w:rsidR="00FB2A8F" w14:paraId="12D45DBE" w14:textId="77777777" w:rsidTr="000C70F1">
        <w:trPr>
          <w:trHeight w:val="706"/>
        </w:trPr>
        <w:tc>
          <w:tcPr>
            <w:tcW w:w="11430" w:type="dxa"/>
          </w:tcPr>
          <w:tbl>
            <w:tblPr>
              <w:tblW w:w="11333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920"/>
              <w:gridCol w:w="6450"/>
              <w:gridCol w:w="1190"/>
              <w:gridCol w:w="1000"/>
              <w:gridCol w:w="773"/>
            </w:tblGrid>
            <w:tr w:rsidR="000C70F1" w:rsidRPr="00045468" w14:paraId="5F13FF63" w14:textId="77777777" w:rsidTr="000C70F1">
              <w:trPr>
                <w:trHeight w:val="375"/>
              </w:trPr>
              <w:tc>
                <w:tcPr>
                  <w:tcW w:w="11333" w:type="dxa"/>
                  <w:gridSpan w:val="5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CCCCCC" w:fill="CCCCCC"/>
                  <w:noWrap/>
                  <w:vAlign w:val="bottom"/>
                  <w:hideMark/>
                </w:tcPr>
                <w:p w14:paraId="13848CA3" w14:textId="77777777" w:rsidR="000C70F1" w:rsidRPr="00045468" w:rsidRDefault="000C70F1" w:rsidP="000C70F1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8"/>
                      <w:szCs w:val="28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8"/>
                      <w:szCs w:val="28"/>
                      <w:lang w:eastAsia="pt-BR"/>
                    </w:rPr>
                    <w:t>Baseline 1</w:t>
                  </w:r>
                </w:p>
              </w:tc>
            </w:tr>
            <w:tr w:rsidR="000C70F1" w:rsidRPr="00045468" w14:paraId="5E1B76F2" w14:textId="77777777" w:rsidTr="000C70F1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1D396CFA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1</w:t>
                  </w:r>
                </w:p>
              </w:tc>
              <w:tc>
                <w:tcPr>
                  <w:tcW w:w="645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3F166553" w14:textId="26BE1BAB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Identificação biométrica facial dos usu</w:t>
                  </w:r>
                  <w:r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á</w:t>
                  </w: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rios</w:t>
                  </w:r>
                </w:p>
              </w:tc>
              <w:tc>
                <w:tcPr>
                  <w:tcW w:w="119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939E4F6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Crítica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1D1199F8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Alto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474C8873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Alto</w:t>
                  </w:r>
                </w:p>
              </w:tc>
            </w:tr>
            <w:tr w:rsidR="000C70F1" w:rsidRPr="00045468" w14:paraId="01BB28B2" w14:textId="77777777" w:rsidTr="000C70F1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EAF1394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2</w:t>
                  </w:r>
                </w:p>
              </w:tc>
              <w:tc>
                <w:tcPr>
                  <w:tcW w:w="645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D8F03A8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Leitor código barras QR Code</w:t>
                  </w:r>
                </w:p>
              </w:tc>
              <w:tc>
                <w:tcPr>
                  <w:tcW w:w="119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28C3DA3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Crítica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9258EEE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Alto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0E8E58E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Médio</w:t>
                  </w:r>
                </w:p>
              </w:tc>
            </w:tr>
            <w:tr w:rsidR="000C70F1" w:rsidRPr="00045468" w14:paraId="341F408A" w14:textId="77777777" w:rsidTr="000C70F1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414D94F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9</w:t>
                  </w:r>
                </w:p>
              </w:tc>
              <w:tc>
                <w:tcPr>
                  <w:tcW w:w="645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2EE163DB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Monitoramento em tempo real</w:t>
                  </w:r>
                </w:p>
              </w:tc>
              <w:tc>
                <w:tcPr>
                  <w:tcW w:w="119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17C0A3F2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Crítica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45E3E0D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Alto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3E7F48F9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Médio</w:t>
                  </w:r>
                </w:p>
              </w:tc>
            </w:tr>
            <w:tr w:rsidR="000C70F1" w:rsidRPr="00045468" w14:paraId="1505ED10" w14:textId="77777777" w:rsidTr="000C70F1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2DFBBDEF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17</w:t>
                  </w:r>
                </w:p>
              </w:tc>
              <w:tc>
                <w:tcPr>
                  <w:tcW w:w="645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2DB23E76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Segurança dos dados</w:t>
                  </w:r>
                </w:p>
              </w:tc>
              <w:tc>
                <w:tcPr>
                  <w:tcW w:w="119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2A12F708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Crítica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349BB04B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Alto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3C70489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Alto</w:t>
                  </w:r>
                </w:p>
              </w:tc>
            </w:tr>
            <w:tr w:rsidR="000C70F1" w:rsidRPr="00045468" w14:paraId="3D5E94D3" w14:textId="77777777" w:rsidTr="000C70F1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1F644ADE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24</w:t>
                  </w:r>
                </w:p>
              </w:tc>
              <w:tc>
                <w:tcPr>
                  <w:tcW w:w="645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6598E822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Botão de pânico</w:t>
                  </w:r>
                </w:p>
              </w:tc>
              <w:tc>
                <w:tcPr>
                  <w:tcW w:w="119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360E571D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Crítica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F30C98D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Baixo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6DB11424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Médio</w:t>
                  </w:r>
                </w:p>
              </w:tc>
            </w:tr>
            <w:tr w:rsidR="000C70F1" w:rsidRPr="00045468" w14:paraId="3C484C54" w14:textId="77777777" w:rsidTr="000C70F1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0804448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16</w:t>
                  </w:r>
                </w:p>
              </w:tc>
              <w:tc>
                <w:tcPr>
                  <w:tcW w:w="645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3C87200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Diagnóstico de falhas em tempo real</w:t>
                  </w:r>
                </w:p>
              </w:tc>
              <w:tc>
                <w:tcPr>
                  <w:tcW w:w="119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FFFFFF" w:fill="FFFFFF"/>
                  <w:noWrap/>
                  <w:vAlign w:val="bottom"/>
                  <w:hideMark/>
                </w:tcPr>
                <w:p w14:paraId="3BCA1695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Roboto" w:eastAsia="Times New Roman" w:hAnsi="Roboto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Roboto" w:eastAsia="Times New Roman" w:hAnsi="Roboto" w:cs="Arial"/>
                      <w:color w:val="000000"/>
                      <w:sz w:val="20"/>
                      <w:szCs w:val="20"/>
                      <w:lang w:eastAsia="pt-BR"/>
                    </w:rPr>
                    <w:t>Importante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2D12EE4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3E00B5B9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</w:tr>
            <w:tr w:rsidR="000C70F1" w:rsidRPr="00045468" w14:paraId="234ACB8F" w14:textId="77777777" w:rsidTr="000C70F1">
              <w:trPr>
                <w:trHeight w:val="375"/>
              </w:trPr>
              <w:tc>
                <w:tcPr>
                  <w:tcW w:w="11333" w:type="dxa"/>
                  <w:gridSpan w:val="5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CCCCCC" w:fill="CCCCCC"/>
                  <w:noWrap/>
                  <w:vAlign w:val="bottom"/>
                  <w:hideMark/>
                </w:tcPr>
                <w:p w14:paraId="3CA50F5A" w14:textId="77777777" w:rsidR="000C70F1" w:rsidRPr="00045468" w:rsidRDefault="000C70F1" w:rsidP="000C70F1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8"/>
                      <w:szCs w:val="28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8"/>
                      <w:szCs w:val="28"/>
                      <w:lang w:eastAsia="pt-BR"/>
                    </w:rPr>
                    <w:t>Baseline 2</w:t>
                  </w:r>
                </w:p>
              </w:tc>
            </w:tr>
            <w:tr w:rsidR="000C70F1" w:rsidRPr="00045468" w14:paraId="2B83B4B0" w14:textId="77777777" w:rsidTr="000C70F1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76FFAF4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3</w:t>
                  </w:r>
                </w:p>
              </w:tc>
              <w:tc>
                <w:tcPr>
                  <w:tcW w:w="645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6DFB197C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Controle de demanda de visitantes</w:t>
                  </w:r>
                </w:p>
              </w:tc>
              <w:tc>
                <w:tcPr>
                  <w:tcW w:w="119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50DA8C0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Importante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80FAD96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C83132E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</w:tr>
            <w:tr w:rsidR="000C70F1" w:rsidRPr="00045468" w14:paraId="50641C4F" w14:textId="77777777" w:rsidTr="000C70F1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6B789C5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4</w:t>
                  </w:r>
                </w:p>
              </w:tc>
              <w:tc>
                <w:tcPr>
                  <w:tcW w:w="645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A2D2F7E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Controle de Iluminação</w:t>
                  </w:r>
                </w:p>
              </w:tc>
              <w:tc>
                <w:tcPr>
                  <w:tcW w:w="119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3283E864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Importante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977024C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Médio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359FD967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</w:tr>
            <w:tr w:rsidR="000C70F1" w:rsidRPr="00045468" w14:paraId="2E5E18AD" w14:textId="77777777" w:rsidTr="000C70F1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2B9EDF03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6</w:t>
                  </w:r>
                </w:p>
              </w:tc>
              <w:tc>
                <w:tcPr>
                  <w:tcW w:w="645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8DE478A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Gerenciamento de visitas</w:t>
                  </w:r>
                </w:p>
              </w:tc>
              <w:tc>
                <w:tcPr>
                  <w:tcW w:w="119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26B3D9E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Importante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727B0FC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48BDA48A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</w:tr>
            <w:tr w:rsidR="000C70F1" w:rsidRPr="00045468" w14:paraId="7BE7452B" w14:textId="77777777" w:rsidTr="000C70F1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6AE576D1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11</w:t>
                  </w:r>
                </w:p>
              </w:tc>
              <w:tc>
                <w:tcPr>
                  <w:tcW w:w="645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00C2531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Distribuição do QR Code aos visitantes</w:t>
                  </w:r>
                </w:p>
              </w:tc>
              <w:tc>
                <w:tcPr>
                  <w:tcW w:w="119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6CFB869D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Importante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8682F9F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Médio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1FF7AE52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</w:tr>
            <w:tr w:rsidR="000C70F1" w:rsidRPr="00045468" w14:paraId="63AED65F" w14:textId="77777777" w:rsidTr="000C70F1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2558A77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13</w:t>
                  </w:r>
                </w:p>
              </w:tc>
              <w:tc>
                <w:tcPr>
                  <w:tcW w:w="645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6ADDD35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Agendamento digital de reservas dos salões de festas</w:t>
                  </w:r>
                </w:p>
              </w:tc>
              <w:tc>
                <w:tcPr>
                  <w:tcW w:w="119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FFFFFF" w:fill="FFFFFF"/>
                  <w:noWrap/>
                  <w:vAlign w:val="bottom"/>
                  <w:hideMark/>
                </w:tcPr>
                <w:p w14:paraId="670C1C55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Roboto" w:eastAsia="Times New Roman" w:hAnsi="Roboto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Roboto" w:eastAsia="Times New Roman" w:hAnsi="Roboto" w:cs="Arial"/>
                      <w:color w:val="000000"/>
                      <w:sz w:val="20"/>
                      <w:szCs w:val="20"/>
                      <w:lang w:eastAsia="pt-BR"/>
                    </w:rPr>
                    <w:t>Importante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6A7E02A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Médio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14F8BB2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Médio</w:t>
                  </w:r>
                </w:p>
              </w:tc>
            </w:tr>
            <w:tr w:rsidR="000C70F1" w:rsidRPr="00045468" w14:paraId="7E8CFA64" w14:textId="77777777" w:rsidTr="000C70F1">
              <w:trPr>
                <w:trHeight w:val="375"/>
              </w:trPr>
              <w:tc>
                <w:tcPr>
                  <w:tcW w:w="11333" w:type="dxa"/>
                  <w:gridSpan w:val="5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CCCCCC" w:fill="CCCCCC"/>
                  <w:noWrap/>
                  <w:vAlign w:val="bottom"/>
                  <w:hideMark/>
                </w:tcPr>
                <w:p w14:paraId="4562E8E2" w14:textId="77777777" w:rsidR="000C70F1" w:rsidRPr="00045468" w:rsidRDefault="000C70F1" w:rsidP="000C70F1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8"/>
                      <w:szCs w:val="28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28"/>
                      <w:szCs w:val="28"/>
                      <w:lang w:eastAsia="pt-BR"/>
                    </w:rPr>
                    <w:t>Baseline 3</w:t>
                  </w:r>
                </w:p>
              </w:tc>
            </w:tr>
            <w:tr w:rsidR="000C70F1" w:rsidRPr="00045468" w14:paraId="26FB3981" w14:textId="77777777" w:rsidTr="000C70F1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16EDBCC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19</w:t>
                  </w:r>
                </w:p>
              </w:tc>
              <w:tc>
                <w:tcPr>
                  <w:tcW w:w="645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14F2D231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Aplicativo para gestão de condomínios</w:t>
                  </w:r>
                </w:p>
              </w:tc>
              <w:tc>
                <w:tcPr>
                  <w:tcW w:w="119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FFFFFF" w:fill="FFFFFF"/>
                  <w:noWrap/>
                  <w:vAlign w:val="bottom"/>
                  <w:hideMark/>
                </w:tcPr>
                <w:p w14:paraId="4276544E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Roboto" w:eastAsia="Times New Roman" w:hAnsi="Roboto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Roboto" w:eastAsia="Times New Roman" w:hAnsi="Roboto" w:cs="Arial"/>
                      <w:color w:val="000000"/>
                      <w:sz w:val="20"/>
                      <w:szCs w:val="20"/>
                      <w:lang w:eastAsia="pt-BR"/>
                    </w:rPr>
                    <w:t>Útil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08D03A6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Médio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4CD1C83A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Médio</w:t>
                  </w:r>
                </w:p>
              </w:tc>
            </w:tr>
            <w:tr w:rsidR="000C70F1" w:rsidRPr="00045468" w14:paraId="01E75EBF" w14:textId="77777777" w:rsidTr="000C70F1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ED9DAF0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5</w:t>
                  </w:r>
                </w:p>
              </w:tc>
              <w:tc>
                <w:tcPr>
                  <w:tcW w:w="645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6B0F131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Notificações status dos geradores</w:t>
                  </w:r>
                </w:p>
              </w:tc>
              <w:tc>
                <w:tcPr>
                  <w:tcW w:w="1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D21D3FE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Útil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5CEA664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13D2327B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Médio</w:t>
                  </w:r>
                </w:p>
              </w:tc>
            </w:tr>
            <w:tr w:rsidR="000C70F1" w:rsidRPr="00045468" w14:paraId="373BDC8C" w14:textId="77777777" w:rsidTr="000C70F1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242A727F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7</w:t>
                  </w:r>
                </w:p>
              </w:tc>
              <w:tc>
                <w:tcPr>
                  <w:tcW w:w="645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B7732F5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Assembleia virtual</w:t>
                  </w:r>
                </w:p>
              </w:tc>
              <w:tc>
                <w:tcPr>
                  <w:tcW w:w="119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6EA89B0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Útil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1EB116FB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ACB6059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Médio</w:t>
                  </w:r>
                </w:p>
              </w:tc>
            </w:tr>
            <w:tr w:rsidR="000C70F1" w:rsidRPr="00045468" w14:paraId="11D73220" w14:textId="77777777" w:rsidTr="000C70F1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E88B2C4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8</w:t>
                  </w:r>
                </w:p>
              </w:tc>
              <w:tc>
                <w:tcPr>
                  <w:tcW w:w="645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2D3EBCC1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Controle de estacionamento de veículos</w:t>
                  </w:r>
                </w:p>
              </w:tc>
              <w:tc>
                <w:tcPr>
                  <w:tcW w:w="119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ADC10C1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Útil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477B9162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Médio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6A852B33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</w:tr>
            <w:tr w:rsidR="000C70F1" w:rsidRPr="00045468" w14:paraId="08FB3137" w14:textId="77777777" w:rsidTr="000C70F1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7AAAD00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10</w:t>
                  </w:r>
                </w:p>
              </w:tc>
              <w:tc>
                <w:tcPr>
                  <w:tcW w:w="645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39BB9565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Chamada e acesso aos elevadores via QR Code</w:t>
                  </w:r>
                </w:p>
              </w:tc>
              <w:tc>
                <w:tcPr>
                  <w:tcW w:w="1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C5F069A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Útil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148D23A8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Alto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59D921E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</w:tr>
            <w:tr w:rsidR="000C70F1" w:rsidRPr="00045468" w14:paraId="683616AE" w14:textId="77777777" w:rsidTr="000C70F1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279BB3D1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12</w:t>
                  </w:r>
                </w:p>
              </w:tc>
              <w:tc>
                <w:tcPr>
                  <w:tcW w:w="645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1B4E328B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Aviso Eletrônico de recebimento de correspondência</w:t>
                  </w:r>
                </w:p>
              </w:tc>
              <w:tc>
                <w:tcPr>
                  <w:tcW w:w="119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21F5BB44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Útil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6B1DDF17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40468D1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</w:tr>
            <w:tr w:rsidR="000C70F1" w:rsidRPr="00045468" w14:paraId="466D8B29" w14:textId="77777777" w:rsidTr="000C70F1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E10FBAE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14</w:t>
                  </w:r>
                </w:p>
              </w:tc>
              <w:tc>
                <w:tcPr>
                  <w:tcW w:w="645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6C9446AF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Controle de Irrigação</w:t>
                  </w:r>
                </w:p>
              </w:tc>
              <w:tc>
                <w:tcPr>
                  <w:tcW w:w="119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F6886D0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Útil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380887F2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3A541319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</w:tr>
            <w:tr w:rsidR="000C70F1" w:rsidRPr="00045468" w14:paraId="2B852DAA" w14:textId="77777777" w:rsidTr="000C70F1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3807F01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15</w:t>
                  </w:r>
                </w:p>
              </w:tc>
              <w:tc>
                <w:tcPr>
                  <w:tcW w:w="645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239544C6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Alerta de incidentes ou situações de emergência em tempo real</w:t>
                  </w:r>
                </w:p>
              </w:tc>
              <w:tc>
                <w:tcPr>
                  <w:tcW w:w="1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07C19B3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Útil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23F2C397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Médio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33465059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</w:tr>
            <w:tr w:rsidR="000C70F1" w:rsidRPr="00045468" w14:paraId="55D0A664" w14:textId="77777777" w:rsidTr="000C70F1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2F35A99A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18</w:t>
                  </w:r>
                </w:p>
              </w:tc>
              <w:tc>
                <w:tcPr>
                  <w:tcW w:w="645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38B8406D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Servidor Web que suporta vários locais de registro</w:t>
                  </w:r>
                </w:p>
              </w:tc>
              <w:tc>
                <w:tcPr>
                  <w:tcW w:w="119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0F8C7A61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Útil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1B3F9A7B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Médio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2161FD8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</w:tr>
            <w:tr w:rsidR="000C70F1" w:rsidRPr="00045468" w14:paraId="79D261A8" w14:textId="77777777" w:rsidTr="000C70F1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408C2D29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20</w:t>
                  </w:r>
                </w:p>
              </w:tc>
              <w:tc>
                <w:tcPr>
                  <w:tcW w:w="645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CAD47C6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registro de ocorrências de reclamações e sugestões online</w:t>
                  </w:r>
                </w:p>
              </w:tc>
              <w:tc>
                <w:tcPr>
                  <w:tcW w:w="119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EA75483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Útil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46220C5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3901714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Baixo</w:t>
                  </w:r>
                </w:p>
              </w:tc>
            </w:tr>
            <w:tr w:rsidR="000C70F1" w:rsidRPr="00045468" w14:paraId="6E935AFF" w14:textId="77777777" w:rsidTr="000C70F1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16F972EE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21</w:t>
                  </w:r>
                </w:p>
              </w:tc>
              <w:tc>
                <w:tcPr>
                  <w:tcW w:w="645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ABAC28A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Portaria remota</w:t>
                  </w:r>
                </w:p>
              </w:tc>
              <w:tc>
                <w:tcPr>
                  <w:tcW w:w="119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69C61D2B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Útil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059F055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Médio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4565D46E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Médio</w:t>
                  </w:r>
                </w:p>
              </w:tc>
            </w:tr>
            <w:tr w:rsidR="000C70F1" w:rsidRPr="00045468" w14:paraId="733EEE58" w14:textId="77777777" w:rsidTr="000C70F1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2616DD14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22</w:t>
                  </w:r>
                </w:p>
              </w:tc>
              <w:tc>
                <w:tcPr>
                  <w:tcW w:w="645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62C063B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Inteligência artificial</w:t>
                  </w:r>
                </w:p>
              </w:tc>
              <w:tc>
                <w:tcPr>
                  <w:tcW w:w="119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1F7E796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Útil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4E7C63BF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Alto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150B72C7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Baixo</w:t>
                  </w:r>
                </w:p>
              </w:tc>
            </w:tr>
            <w:tr w:rsidR="000C70F1" w:rsidRPr="00045468" w14:paraId="013816EC" w14:textId="77777777" w:rsidTr="000C70F1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04A8CB2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23</w:t>
                  </w:r>
                </w:p>
              </w:tc>
              <w:tc>
                <w:tcPr>
                  <w:tcW w:w="645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70463B3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Interfone com atendimento remoto</w:t>
                  </w:r>
                </w:p>
              </w:tc>
              <w:tc>
                <w:tcPr>
                  <w:tcW w:w="119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E71BE77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Útil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4CA4BF69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Baixo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674FF35D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Baixo</w:t>
                  </w:r>
                </w:p>
              </w:tc>
            </w:tr>
            <w:tr w:rsidR="000C70F1" w:rsidRPr="00045468" w14:paraId="5659A3DE" w14:textId="77777777" w:rsidTr="000C70F1">
              <w:trPr>
                <w:trHeight w:val="300"/>
              </w:trPr>
              <w:tc>
                <w:tcPr>
                  <w:tcW w:w="19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5FD410EF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Características 25</w:t>
                  </w:r>
                </w:p>
              </w:tc>
              <w:tc>
                <w:tcPr>
                  <w:tcW w:w="645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659A7950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Automação e redução no custo da energia</w:t>
                  </w:r>
                </w:p>
              </w:tc>
              <w:tc>
                <w:tcPr>
                  <w:tcW w:w="119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722CEB38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</w:pPr>
                  <w:r w:rsidRPr="00045468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pt-BR"/>
                    </w:rPr>
                    <w:t>Útil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4048B888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Baixo</w:t>
                  </w:r>
                </w:p>
              </w:tc>
              <w:tc>
                <w:tcPr>
                  <w:tcW w:w="773" w:type="dxa"/>
                  <w:tcBorders>
                    <w:top w:val="nil"/>
                    <w:left w:val="nil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14:paraId="40DC168B" w14:textId="77777777" w:rsidR="000C70F1" w:rsidRPr="00045468" w:rsidRDefault="000C70F1" w:rsidP="000C70F1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</w:pPr>
                  <w:r w:rsidRPr="00045468">
                    <w:rPr>
                      <w:rFonts w:ascii="Calibri" w:eastAsia="Times New Roman" w:hAnsi="Calibri" w:cs="Calibri"/>
                      <w:color w:val="000000"/>
                      <w:lang w:eastAsia="pt-BR"/>
                    </w:rPr>
                    <w:t>Baixo</w:t>
                  </w:r>
                </w:p>
              </w:tc>
            </w:tr>
          </w:tbl>
          <w:p w14:paraId="11C02190" w14:textId="77777777" w:rsidR="00FB2A8F" w:rsidRDefault="00FB2A8F" w:rsidP="00FB2A8F">
            <w:pPr>
              <w:pStyle w:val="Commarcadores"/>
              <w:numPr>
                <w:ilvl w:val="0"/>
                <w:numId w:val="0"/>
              </w:numPr>
              <w:ind w:left="340" w:hanging="340"/>
              <w:rPr>
                <w:noProof/>
                <w:lang w:val="pt-BR"/>
              </w:rPr>
            </w:pPr>
          </w:p>
        </w:tc>
      </w:tr>
    </w:tbl>
    <w:p w14:paraId="41EDE2D2" w14:textId="77777777" w:rsidR="00AE4F2E" w:rsidRPr="00C645D1" w:rsidRDefault="00AE4F2E" w:rsidP="00AE4F2E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  <w:bookmarkStart w:id="3" w:name="_Hlk49481411"/>
      <w:r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  <w:lastRenderedPageBreak/>
        <w:t>WORKSHOP DE CARACTERÍSTICAS</w:t>
      </w:r>
    </w:p>
    <w:p w14:paraId="4254DE85" w14:textId="554988AF" w:rsidR="00AE4F2E" w:rsidRPr="00AE4F2E" w:rsidRDefault="00AE4F2E" w:rsidP="00AE4F2E">
      <w:pPr>
        <w:pStyle w:val="PargrafodaLista"/>
        <w:numPr>
          <w:ilvl w:val="0"/>
          <w:numId w:val="8"/>
        </w:numPr>
        <w:spacing w:line="360" w:lineRule="auto"/>
        <w:rPr>
          <w:b/>
          <w:bCs/>
          <w:noProof/>
          <w:sz w:val="32"/>
          <w:szCs w:val="32"/>
          <w:lang w:val="pt-BR"/>
        </w:rPr>
      </w:pPr>
      <w:r w:rsidRPr="00AE4F2E">
        <w:rPr>
          <w:b/>
          <w:bCs/>
          <w:noProof/>
          <w:sz w:val="32"/>
          <w:szCs w:val="32"/>
          <w:lang w:val="pt-BR"/>
        </w:rPr>
        <w:t>Matriz de Rastreabilidade</w:t>
      </w:r>
    </w:p>
    <w:p w14:paraId="436B3E41" w14:textId="0D1B6932" w:rsidR="00AE4F2E" w:rsidRPr="00F2600F" w:rsidRDefault="00AE4F2E" w:rsidP="00AE4F2E">
      <w:pPr>
        <w:pStyle w:val="PargrafodaLista"/>
        <w:spacing w:line="360" w:lineRule="auto"/>
        <w:ind w:firstLine="720"/>
        <w:rPr>
          <w:b/>
          <w:bCs/>
          <w:noProof/>
          <w:sz w:val="32"/>
          <w:szCs w:val="32"/>
          <w:lang w:val="pt-BR"/>
        </w:rPr>
      </w:pPr>
      <w:r w:rsidRPr="00AE4F2E">
        <w:rPr>
          <w:b/>
          <w:bCs/>
          <w:noProof/>
          <w:sz w:val="32"/>
          <w:szCs w:val="32"/>
          <w:lang w:val="pt-BR"/>
        </w:rPr>
        <w:t>(Necessidades x Características)</w:t>
      </w:r>
    </w:p>
    <w:tbl>
      <w:tblPr>
        <w:tblpPr w:leftFromText="141" w:rightFromText="141" w:vertAnchor="text" w:horzAnchor="page" w:tblpX="2461" w:tblpY="137"/>
        <w:tblW w:w="537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77"/>
      </w:tblGrid>
      <w:tr w:rsidR="00820A14" w:rsidRPr="00820A14" w14:paraId="2EAD0461" w14:textId="77777777" w:rsidTr="00820A14">
        <w:trPr>
          <w:trHeight w:val="270"/>
        </w:trPr>
        <w:tc>
          <w:tcPr>
            <w:tcW w:w="537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bookmarkEnd w:id="3"/>
          <w:p w14:paraId="2FECE8D5" w14:textId="77777777" w:rsidR="00820A14" w:rsidRPr="00820A14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820A14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Necessidades</w:t>
            </w:r>
          </w:p>
        </w:tc>
      </w:tr>
      <w:tr w:rsidR="00820A14" w:rsidRPr="00820A14" w14:paraId="5EC976BE" w14:textId="77777777" w:rsidTr="00820A14">
        <w:trPr>
          <w:trHeight w:val="255"/>
        </w:trPr>
        <w:tc>
          <w:tcPr>
            <w:tcW w:w="537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3E8DBE47" w14:textId="77777777" w:rsidR="00820A14" w:rsidRPr="00820A14" w:rsidRDefault="00820A14" w:rsidP="00820A14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820A14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N01 – Armazenamento em nuvem</w:t>
            </w:r>
          </w:p>
        </w:tc>
      </w:tr>
      <w:tr w:rsidR="00820A14" w:rsidRPr="00820A14" w14:paraId="50CA5BE0" w14:textId="77777777" w:rsidTr="00820A14">
        <w:trPr>
          <w:trHeight w:val="255"/>
        </w:trPr>
        <w:tc>
          <w:tcPr>
            <w:tcW w:w="537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71DD45C4" w14:textId="77777777" w:rsidR="00820A14" w:rsidRPr="00820A14" w:rsidRDefault="00820A14" w:rsidP="00820A14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820A14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N02 – Monitoramento contínuo por câmera em tempo real</w:t>
            </w:r>
          </w:p>
        </w:tc>
      </w:tr>
      <w:tr w:rsidR="00820A14" w:rsidRPr="00820A14" w14:paraId="1801205D" w14:textId="77777777" w:rsidTr="00820A14">
        <w:trPr>
          <w:trHeight w:val="255"/>
        </w:trPr>
        <w:tc>
          <w:tcPr>
            <w:tcW w:w="537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7E337AF6" w14:textId="77777777" w:rsidR="00820A14" w:rsidRPr="00820A14" w:rsidRDefault="00820A14" w:rsidP="00820A14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820A14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N03 – Controle de acesso com Biometria</w:t>
            </w:r>
          </w:p>
        </w:tc>
      </w:tr>
      <w:tr w:rsidR="00820A14" w:rsidRPr="00820A14" w14:paraId="74F9B8B3" w14:textId="77777777" w:rsidTr="00820A14">
        <w:trPr>
          <w:trHeight w:val="255"/>
        </w:trPr>
        <w:tc>
          <w:tcPr>
            <w:tcW w:w="537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7E433FF6" w14:textId="77777777" w:rsidR="00820A14" w:rsidRPr="00820A14" w:rsidRDefault="00820A14" w:rsidP="00820A14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820A14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N04 – Cadastro</w:t>
            </w:r>
          </w:p>
        </w:tc>
      </w:tr>
      <w:tr w:rsidR="00820A14" w:rsidRPr="00820A14" w14:paraId="5D2ADACD" w14:textId="77777777" w:rsidTr="00820A14">
        <w:trPr>
          <w:trHeight w:val="255"/>
        </w:trPr>
        <w:tc>
          <w:tcPr>
            <w:tcW w:w="537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2B2FA071" w14:textId="77777777" w:rsidR="00820A14" w:rsidRPr="00820A14" w:rsidRDefault="00820A14" w:rsidP="00820A14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820A14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N05 – Captura de retrato de visitantes</w:t>
            </w:r>
          </w:p>
        </w:tc>
      </w:tr>
      <w:tr w:rsidR="00820A14" w:rsidRPr="00820A14" w14:paraId="64DBF871" w14:textId="77777777" w:rsidTr="00820A14">
        <w:trPr>
          <w:trHeight w:val="255"/>
        </w:trPr>
        <w:tc>
          <w:tcPr>
            <w:tcW w:w="537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5018DCD0" w14:textId="77777777" w:rsidR="00820A14" w:rsidRPr="00820A14" w:rsidRDefault="00820A14" w:rsidP="00820A14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820A14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N06 – Controle de acesso</w:t>
            </w:r>
          </w:p>
        </w:tc>
      </w:tr>
      <w:tr w:rsidR="00820A14" w:rsidRPr="00820A14" w14:paraId="04720379" w14:textId="77777777" w:rsidTr="00820A14">
        <w:trPr>
          <w:trHeight w:val="255"/>
        </w:trPr>
        <w:tc>
          <w:tcPr>
            <w:tcW w:w="537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65D701EE" w14:textId="77777777" w:rsidR="00820A14" w:rsidRPr="00820A14" w:rsidRDefault="00820A14" w:rsidP="00820A14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820A14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N07 – Informações de monitoramento</w:t>
            </w:r>
          </w:p>
        </w:tc>
      </w:tr>
      <w:tr w:rsidR="00820A14" w:rsidRPr="00820A14" w14:paraId="6D73E979" w14:textId="77777777" w:rsidTr="00820A14">
        <w:trPr>
          <w:trHeight w:val="270"/>
        </w:trPr>
        <w:tc>
          <w:tcPr>
            <w:tcW w:w="53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24FBDDAD" w14:textId="77777777" w:rsidR="00820A14" w:rsidRPr="00820A14" w:rsidRDefault="00820A14" w:rsidP="00820A14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820A14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N08 – Funções de notificações</w:t>
            </w:r>
          </w:p>
        </w:tc>
      </w:tr>
    </w:tbl>
    <w:p w14:paraId="10B05263" w14:textId="575561E7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0199AEC4" w14:textId="7FD2527E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65C924E9" w14:textId="77777777" w:rsidR="007D55FA" w:rsidRDefault="007D55FA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tbl>
      <w:tblPr>
        <w:tblpPr w:leftFromText="141" w:rightFromText="141" w:vertAnchor="text" w:horzAnchor="margin" w:tblpXSpec="center" w:tblpY="1495"/>
        <w:tblOverlap w:val="never"/>
        <w:tblW w:w="1114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"/>
        <w:gridCol w:w="5980"/>
        <w:gridCol w:w="600"/>
        <w:gridCol w:w="600"/>
        <w:gridCol w:w="600"/>
        <w:gridCol w:w="600"/>
        <w:gridCol w:w="600"/>
        <w:gridCol w:w="600"/>
        <w:gridCol w:w="600"/>
        <w:gridCol w:w="600"/>
      </w:tblGrid>
      <w:tr w:rsidR="00820A14" w:rsidRPr="007D55FA" w14:paraId="5993408B" w14:textId="77777777" w:rsidTr="00820A14">
        <w:trPr>
          <w:trHeight w:val="315"/>
        </w:trPr>
        <w:tc>
          <w:tcPr>
            <w:tcW w:w="3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95D205" w14:textId="77777777" w:rsidR="00820A14" w:rsidRPr="007D55FA" w:rsidRDefault="00820A14" w:rsidP="00820A14">
            <w:pPr>
              <w:spacing w:before="0"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pt-BR" w:eastAsia="pt-BR"/>
              </w:rPr>
              <w:t> </w:t>
            </w:r>
          </w:p>
        </w:tc>
        <w:tc>
          <w:tcPr>
            <w:tcW w:w="59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A6E18F" w14:textId="77777777" w:rsidR="00820A14" w:rsidRPr="007D55FA" w:rsidRDefault="00820A14" w:rsidP="00820A14">
            <w:pPr>
              <w:spacing w:before="0"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val="pt-BR" w:eastAsia="pt-BR"/>
              </w:rPr>
              <w:t>Características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7F954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pt-BR" w:eastAsia="pt-BR"/>
              </w:rPr>
              <w:t>N01</w:t>
            </w:r>
          </w:p>
        </w:tc>
        <w:tc>
          <w:tcPr>
            <w:tcW w:w="6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4BED7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pt-BR" w:eastAsia="pt-BR"/>
              </w:rPr>
              <w:t>N02</w:t>
            </w:r>
          </w:p>
        </w:tc>
        <w:tc>
          <w:tcPr>
            <w:tcW w:w="6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A2835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pt-BR" w:eastAsia="pt-BR"/>
              </w:rPr>
              <w:t>N03</w:t>
            </w:r>
          </w:p>
        </w:tc>
        <w:tc>
          <w:tcPr>
            <w:tcW w:w="6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53485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pt-BR" w:eastAsia="pt-BR"/>
              </w:rPr>
              <w:t>N04</w:t>
            </w:r>
          </w:p>
        </w:tc>
        <w:tc>
          <w:tcPr>
            <w:tcW w:w="6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CC628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pt-BR" w:eastAsia="pt-BR"/>
              </w:rPr>
              <w:t>N05</w:t>
            </w:r>
          </w:p>
        </w:tc>
        <w:tc>
          <w:tcPr>
            <w:tcW w:w="6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ABF79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pt-BR" w:eastAsia="pt-BR"/>
              </w:rPr>
              <w:t>N06</w:t>
            </w:r>
          </w:p>
        </w:tc>
        <w:tc>
          <w:tcPr>
            <w:tcW w:w="6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08815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pt-BR" w:eastAsia="pt-BR"/>
              </w:rPr>
              <w:t>N07</w:t>
            </w:r>
          </w:p>
        </w:tc>
        <w:tc>
          <w:tcPr>
            <w:tcW w:w="6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E162AC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pt-BR" w:eastAsia="pt-BR"/>
              </w:rPr>
              <w:t>N08</w:t>
            </w:r>
          </w:p>
        </w:tc>
      </w:tr>
      <w:tr w:rsidR="00820A14" w:rsidRPr="007D55FA" w14:paraId="435BB0FD" w14:textId="77777777" w:rsidTr="00820A14">
        <w:trPr>
          <w:trHeight w:val="315"/>
        </w:trPr>
        <w:tc>
          <w:tcPr>
            <w:tcW w:w="364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1FE918" w14:textId="77777777" w:rsidR="00820A14" w:rsidRPr="007D55FA" w:rsidRDefault="00820A14" w:rsidP="00820A14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1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FFFFFF"/>
            <w:noWrap/>
            <w:vAlign w:val="bottom"/>
            <w:hideMark/>
          </w:tcPr>
          <w:p w14:paraId="403DF3F8" w14:textId="77777777" w:rsidR="00820A14" w:rsidRPr="007D55FA" w:rsidRDefault="00820A14" w:rsidP="00820A1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Identificação biométrica facial dos usuários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5380E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4308C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7654B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5C071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3492DA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2B34D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55F58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B7B306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</w:tr>
      <w:tr w:rsidR="00820A14" w:rsidRPr="007D55FA" w14:paraId="1E381CA5" w14:textId="77777777" w:rsidTr="00820A14">
        <w:trPr>
          <w:trHeight w:val="315"/>
        </w:trPr>
        <w:tc>
          <w:tcPr>
            <w:tcW w:w="364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A1C283" w14:textId="77777777" w:rsidR="00820A14" w:rsidRPr="007D55FA" w:rsidRDefault="00820A14" w:rsidP="00820A14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2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BAFE4F1" w14:textId="77777777" w:rsidR="00820A14" w:rsidRPr="007D55FA" w:rsidRDefault="00820A14" w:rsidP="00820A1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Leitor código barras QR Code</w:t>
            </w:r>
          </w:p>
        </w:tc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EEB15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D7672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5C9E3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EAE1B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A14D4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DECBF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02C28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5AF364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</w:tr>
      <w:tr w:rsidR="00820A14" w:rsidRPr="007D55FA" w14:paraId="2E2BD554" w14:textId="77777777" w:rsidTr="00820A14">
        <w:trPr>
          <w:trHeight w:val="315"/>
        </w:trPr>
        <w:tc>
          <w:tcPr>
            <w:tcW w:w="364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AFAD32" w14:textId="77777777" w:rsidR="00820A14" w:rsidRPr="007D55FA" w:rsidRDefault="00820A14" w:rsidP="00820A14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3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3944D67" w14:textId="77777777" w:rsidR="00820A14" w:rsidRPr="007D55FA" w:rsidRDefault="00820A14" w:rsidP="00820A1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Monitoramento em tempo real</w:t>
            </w:r>
          </w:p>
        </w:tc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A3405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A8838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8B578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69070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FFC58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085C5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8D38B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187ACE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</w:tr>
      <w:tr w:rsidR="00820A14" w:rsidRPr="007D55FA" w14:paraId="56453991" w14:textId="77777777" w:rsidTr="00820A14">
        <w:trPr>
          <w:trHeight w:val="315"/>
        </w:trPr>
        <w:tc>
          <w:tcPr>
            <w:tcW w:w="364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A3BC99" w14:textId="77777777" w:rsidR="00820A14" w:rsidRPr="007D55FA" w:rsidRDefault="00820A14" w:rsidP="00820A14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4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E87258E" w14:textId="77777777" w:rsidR="00820A14" w:rsidRPr="007D55FA" w:rsidRDefault="00820A14" w:rsidP="00820A1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Segurança dos dados</w:t>
            </w:r>
          </w:p>
        </w:tc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8889C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DA235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4CDC7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73552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53F18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226F3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D3111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001C2A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</w:tr>
      <w:tr w:rsidR="00820A14" w:rsidRPr="007D55FA" w14:paraId="4F2FF343" w14:textId="77777777" w:rsidTr="00820A14">
        <w:trPr>
          <w:trHeight w:val="315"/>
        </w:trPr>
        <w:tc>
          <w:tcPr>
            <w:tcW w:w="364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BE665D" w14:textId="77777777" w:rsidR="00820A14" w:rsidRPr="007D55FA" w:rsidRDefault="00820A14" w:rsidP="00820A14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5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7B69CCD5" w14:textId="77777777" w:rsidR="00820A14" w:rsidRPr="007D55FA" w:rsidRDefault="00820A14" w:rsidP="00820A1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Botão de pânico</w:t>
            </w:r>
          </w:p>
        </w:tc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3F96C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46964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C1445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266F8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51202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0AF5F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47E6A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129D78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</w:tr>
      <w:tr w:rsidR="00820A14" w:rsidRPr="007D55FA" w14:paraId="63FE6D99" w14:textId="77777777" w:rsidTr="00820A14">
        <w:trPr>
          <w:trHeight w:val="315"/>
        </w:trPr>
        <w:tc>
          <w:tcPr>
            <w:tcW w:w="364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94361D" w14:textId="77777777" w:rsidR="00820A14" w:rsidRPr="007D55FA" w:rsidRDefault="00820A14" w:rsidP="00820A14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6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9ED0280" w14:textId="77777777" w:rsidR="00820A14" w:rsidRPr="007D55FA" w:rsidRDefault="00820A14" w:rsidP="00820A1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Controle de demanda de visitantes</w:t>
            </w:r>
          </w:p>
        </w:tc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5CE07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DC11B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5E520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3DEEE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C364B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B88F4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1CAD6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EF578B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</w:tr>
      <w:tr w:rsidR="00820A14" w:rsidRPr="007D55FA" w14:paraId="3B6BB330" w14:textId="77777777" w:rsidTr="00820A14">
        <w:trPr>
          <w:trHeight w:val="315"/>
        </w:trPr>
        <w:tc>
          <w:tcPr>
            <w:tcW w:w="364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BF7B52" w14:textId="77777777" w:rsidR="00820A14" w:rsidRPr="007D55FA" w:rsidRDefault="00820A14" w:rsidP="00820A14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7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76EAD27A" w14:textId="77777777" w:rsidR="00820A14" w:rsidRPr="007D55FA" w:rsidRDefault="00820A14" w:rsidP="00820A1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Controle de Iluminação</w:t>
            </w:r>
          </w:p>
        </w:tc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97C6C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6F682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B8057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75C67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0B8A1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7D0D4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334C6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EC6F03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</w:tr>
      <w:tr w:rsidR="00820A14" w:rsidRPr="007D55FA" w14:paraId="1AD67D29" w14:textId="77777777" w:rsidTr="00820A14">
        <w:trPr>
          <w:trHeight w:val="315"/>
        </w:trPr>
        <w:tc>
          <w:tcPr>
            <w:tcW w:w="364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C5FDE6" w14:textId="77777777" w:rsidR="00820A14" w:rsidRPr="007D55FA" w:rsidRDefault="00820A14" w:rsidP="00820A14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8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FAA22A5" w14:textId="77777777" w:rsidR="00820A14" w:rsidRPr="007D55FA" w:rsidRDefault="00820A14" w:rsidP="00820A1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Gerenciamento de visitas</w:t>
            </w:r>
          </w:p>
        </w:tc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FCF5C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2D7D5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EF74C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1EE2F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B572A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BDB24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30211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73281B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</w:tr>
      <w:tr w:rsidR="00820A14" w:rsidRPr="007D55FA" w14:paraId="2765CBF1" w14:textId="77777777" w:rsidTr="00820A14">
        <w:trPr>
          <w:trHeight w:val="315"/>
        </w:trPr>
        <w:tc>
          <w:tcPr>
            <w:tcW w:w="364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8C5035" w14:textId="77777777" w:rsidR="00820A14" w:rsidRPr="007D55FA" w:rsidRDefault="00820A14" w:rsidP="00820A14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9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EEDD193" w14:textId="77777777" w:rsidR="00820A14" w:rsidRPr="007D55FA" w:rsidRDefault="00820A14" w:rsidP="00820A1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Distribuição do QR Code aos visitantes</w:t>
            </w:r>
          </w:p>
        </w:tc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DE9D1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FC2AE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C5930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66752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6894F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E7158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F080C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D48E59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</w:tr>
      <w:tr w:rsidR="00820A14" w:rsidRPr="007D55FA" w14:paraId="7661ED6A" w14:textId="77777777" w:rsidTr="00820A14">
        <w:trPr>
          <w:trHeight w:val="315"/>
        </w:trPr>
        <w:tc>
          <w:tcPr>
            <w:tcW w:w="364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4DADB4" w14:textId="77777777" w:rsidR="00820A14" w:rsidRPr="007D55FA" w:rsidRDefault="00820A14" w:rsidP="00820A14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10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A0D7B00" w14:textId="77777777" w:rsidR="00820A14" w:rsidRPr="007D55FA" w:rsidRDefault="00820A14" w:rsidP="00820A1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Agendamento digital de reservas dos salões de festas</w:t>
            </w:r>
          </w:p>
        </w:tc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49A14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79409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6DB8A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10570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A7E64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FA0F6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EE705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F162A2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</w:tr>
      <w:tr w:rsidR="00820A14" w:rsidRPr="007D55FA" w14:paraId="4FA9FA33" w14:textId="77777777" w:rsidTr="00820A14">
        <w:trPr>
          <w:trHeight w:val="315"/>
        </w:trPr>
        <w:tc>
          <w:tcPr>
            <w:tcW w:w="364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DDF26C" w14:textId="77777777" w:rsidR="00820A14" w:rsidRPr="007D55FA" w:rsidRDefault="00820A14" w:rsidP="00820A14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11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EA9D6E6" w14:textId="77777777" w:rsidR="00820A14" w:rsidRPr="007D55FA" w:rsidRDefault="00820A14" w:rsidP="00820A1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Diagnóstico de falhas em tempo real</w:t>
            </w:r>
          </w:p>
        </w:tc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62233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AE6E7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906BC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41378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BACC6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FFB07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DFFE1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2E2764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</w:tr>
      <w:tr w:rsidR="00820A14" w:rsidRPr="007D55FA" w14:paraId="75087846" w14:textId="77777777" w:rsidTr="00820A14">
        <w:trPr>
          <w:trHeight w:val="315"/>
        </w:trPr>
        <w:tc>
          <w:tcPr>
            <w:tcW w:w="364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F04C52" w14:textId="77777777" w:rsidR="00820A14" w:rsidRPr="007D55FA" w:rsidRDefault="00820A14" w:rsidP="00820A14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12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BACBECF" w14:textId="77777777" w:rsidR="00820A14" w:rsidRPr="007D55FA" w:rsidRDefault="00820A14" w:rsidP="00820A1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Aplicativo para gestão de condomínios</w:t>
            </w:r>
          </w:p>
        </w:tc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0B694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9527C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E4FAA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306E6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C6CBC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45791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02567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C79E16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</w:tr>
      <w:tr w:rsidR="00820A14" w:rsidRPr="007D55FA" w14:paraId="116B2CE2" w14:textId="77777777" w:rsidTr="00820A14">
        <w:trPr>
          <w:trHeight w:val="315"/>
        </w:trPr>
        <w:tc>
          <w:tcPr>
            <w:tcW w:w="364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FAFDCE" w14:textId="77777777" w:rsidR="00820A14" w:rsidRPr="007D55FA" w:rsidRDefault="00820A14" w:rsidP="00820A14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13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7E7A2BA" w14:textId="77777777" w:rsidR="00820A14" w:rsidRPr="007D55FA" w:rsidRDefault="00820A14" w:rsidP="00820A1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Notificações status dos geradores</w:t>
            </w:r>
          </w:p>
        </w:tc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A79B6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C012D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5EED1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7AF19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556DA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1E44D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04885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5AFB65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</w:tr>
      <w:tr w:rsidR="00820A14" w:rsidRPr="007D55FA" w14:paraId="419EEDB8" w14:textId="77777777" w:rsidTr="00820A14">
        <w:trPr>
          <w:trHeight w:val="315"/>
        </w:trPr>
        <w:tc>
          <w:tcPr>
            <w:tcW w:w="364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A58FC0" w14:textId="77777777" w:rsidR="00820A14" w:rsidRPr="007D55FA" w:rsidRDefault="00820A14" w:rsidP="00820A14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14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58894B1" w14:textId="77777777" w:rsidR="00820A14" w:rsidRPr="007D55FA" w:rsidRDefault="00820A14" w:rsidP="00820A1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Assembleia virtual</w:t>
            </w:r>
          </w:p>
        </w:tc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CF8E8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5B55E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BD63A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64B4F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3E02E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C0D52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7B6A4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467FBB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</w:tr>
      <w:tr w:rsidR="00820A14" w:rsidRPr="007D55FA" w14:paraId="3E68821D" w14:textId="77777777" w:rsidTr="00820A14">
        <w:trPr>
          <w:trHeight w:val="315"/>
        </w:trPr>
        <w:tc>
          <w:tcPr>
            <w:tcW w:w="364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127BF2" w14:textId="77777777" w:rsidR="00820A14" w:rsidRPr="007D55FA" w:rsidRDefault="00820A14" w:rsidP="00820A14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15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529AD0F" w14:textId="77777777" w:rsidR="00820A14" w:rsidRPr="007D55FA" w:rsidRDefault="00820A14" w:rsidP="00820A1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Controle de estacionamento de veículos</w:t>
            </w:r>
          </w:p>
        </w:tc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0F07D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6D5A9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F7D9A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2422D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1B243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055C3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6CDC5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B0C453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</w:tr>
      <w:tr w:rsidR="00820A14" w:rsidRPr="007D55FA" w14:paraId="03918BB8" w14:textId="77777777" w:rsidTr="00820A14">
        <w:trPr>
          <w:trHeight w:val="315"/>
        </w:trPr>
        <w:tc>
          <w:tcPr>
            <w:tcW w:w="364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5463D5" w14:textId="77777777" w:rsidR="00820A14" w:rsidRPr="007D55FA" w:rsidRDefault="00820A14" w:rsidP="00820A14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16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286BF4B" w14:textId="77777777" w:rsidR="00820A14" w:rsidRPr="007D55FA" w:rsidRDefault="00820A14" w:rsidP="00820A1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Chamada e acesso aos elevadores via QR Code</w:t>
            </w:r>
          </w:p>
        </w:tc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55CB7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2A25D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B8103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0FE8B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20C04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3B020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877B7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359B3E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</w:tr>
      <w:tr w:rsidR="00820A14" w:rsidRPr="007D55FA" w14:paraId="44CD4382" w14:textId="77777777" w:rsidTr="00820A14">
        <w:trPr>
          <w:trHeight w:val="315"/>
        </w:trPr>
        <w:tc>
          <w:tcPr>
            <w:tcW w:w="364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A9BE6E" w14:textId="77777777" w:rsidR="00820A14" w:rsidRPr="007D55FA" w:rsidRDefault="00820A14" w:rsidP="00820A14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17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7FB385B" w14:textId="77777777" w:rsidR="00820A14" w:rsidRPr="007D55FA" w:rsidRDefault="00820A14" w:rsidP="00820A1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Aviso eletrônico de recebimento de correspondência</w:t>
            </w:r>
          </w:p>
        </w:tc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DF652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F5F03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CCAE8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117CC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ACE24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31D89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0DE2C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E809D0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</w:tr>
      <w:tr w:rsidR="00820A14" w:rsidRPr="007D55FA" w14:paraId="3F094FCA" w14:textId="77777777" w:rsidTr="00820A14">
        <w:trPr>
          <w:trHeight w:val="315"/>
        </w:trPr>
        <w:tc>
          <w:tcPr>
            <w:tcW w:w="364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A3AEFE" w14:textId="77777777" w:rsidR="00820A14" w:rsidRPr="007D55FA" w:rsidRDefault="00820A14" w:rsidP="00820A14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18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4F7CF4CE" w14:textId="77777777" w:rsidR="00820A14" w:rsidRPr="007D55FA" w:rsidRDefault="00820A14" w:rsidP="00820A1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Controle de Irrigação</w:t>
            </w:r>
          </w:p>
        </w:tc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854F6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017D7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F6EF9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0EE18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AEBEF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9E1CC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8553B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2A97AB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</w:tr>
      <w:tr w:rsidR="00820A14" w:rsidRPr="007D55FA" w14:paraId="4726D204" w14:textId="77777777" w:rsidTr="00820A14">
        <w:trPr>
          <w:trHeight w:val="315"/>
        </w:trPr>
        <w:tc>
          <w:tcPr>
            <w:tcW w:w="364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46DBF6" w14:textId="77777777" w:rsidR="00820A14" w:rsidRPr="007D55FA" w:rsidRDefault="00820A14" w:rsidP="00820A14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19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30715591" w14:textId="77777777" w:rsidR="00820A14" w:rsidRPr="007D55FA" w:rsidRDefault="00820A14" w:rsidP="00820A1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Alerta de incidentes ou situações de emergência em tempo real</w:t>
            </w:r>
          </w:p>
        </w:tc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C766B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79913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83C34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A699C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273E5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4D316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2C3FD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55A850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</w:tr>
      <w:tr w:rsidR="00820A14" w:rsidRPr="007D55FA" w14:paraId="598ADD52" w14:textId="77777777" w:rsidTr="00820A14">
        <w:trPr>
          <w:trHeight w:val="315"/>
        </w:trPr>
        <w:tc>
          <w:tcPr>
            <w:tcW w:w="364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53ABD6" w14:textId="77777777" w:rsidR="00820A14" w:rsidRPr="007D55FA" w:rsidRDefault="00820A14" w:rsidP="00820A14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20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FF3F60E" w14:textId="77777777" w:rsidR="00820A14" w:rsidRPr="007D55FA" w:rsidRDefault="00820A14" w:rsidP="00820A1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Servidor Web que suporta vários locais de registro</w:t>
            </w:r>
          </w:p>
        </w:tc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32B3C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E86D2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70107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F421B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7FA79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0C6AE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2C912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38726E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</w:tr>
      <w:tr w:rsidR="00820A14" w:rsidRPr="007D55FA" w14:paraId="0EF4715B" w14:textId="77777777" w:rsidTr="00820A14">
        <w:trPr>
          <w:trHeight w:val="315"/>
        </w:trPr>
        <w:tc>
          <w:tcPr>
            <w:tcW w:w="364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597A31" w14:textId="77777777" w:rsidR="00820A14" w:rsidRPr="007D55FA" w:rsidRDefault="00820A14" w:rsidP="00820A14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21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6B176C0" w14:textId="77777777" w:rsidR="00820A14" w:rsidRPr="007D55FA" w:rsidRDefault="00820A14" w:rsidP="00820A1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Registro de ocorrências de reclamações e sugestões online</w:t>
            </w:r>
          </w:p>
        </w:tc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5927F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1D772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30AED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71020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25000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3E891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DD0FA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A6D98B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</w:tr>
      <w:tr w:rsidR="00820A14" w:rsidRPr="007D55FA" w14:paraId="46B03BD3" w14:textId="77777777" w:rsidTr="00820A14">
        <w:trPr>
          <w:trHeight w:val="315"/>
        </w:trPr>
        <w:tc>
          <w:tcPr>
            <w:tcW w:w="364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AD6AF4" w14:textId="77777777" w:rsidR="00820A14" w:rsidRPr="007D55FA" w:rsidRDefault="00820A14" w:rsidP="00820A14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22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61ECE3A3" w14:textId="77777777" w:rsidR="00820A14" w:rsidRPr="007D55FA" w:rsidRDefault="00820A14" w:rsidP="00820A1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Portaria remota</w:t>
            </w:r>
          </w:p>
        </w:tc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5CB9D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1395A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1FA15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39693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45FEB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08988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90FB8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BCD7D0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</w:tr>
      <w:tr w:rsidR="00820A14" w:rsidRPr="007D55FA" w14:paraId="3B1152AC" w14:textId="77777777" w:rsidTr="00820A14">
        <w:trPr>
          <w:trHeight w:val="315"/>
        </w:trPr>
        <w:tc>
          <w:tcPr>
            <w:tcW w:w="364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F3F1D4" w14:textId="77777777" w:rsidR="00820A14" w:rsidRPr="007D55FA" w:rsidRDefault="00820A14" w:rsidP="00820A14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23</w:t>
            </w:r>
          </w:p>
        </w:tc>
        <w:tc>
          <w:tcPr>
            <w:tcW w:w="5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14C99" w14:textId="77777777" w:rsidR="00820A14" w:rsidRPr="007D55FA" w:rsidRDefault="00820A14" w:rsidP="00820A1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Inteligência artificial</w:t>
            </w:r>
          </w:p>
        </w:tc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469B6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86D0C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C17A3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39D7B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D6CA5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DE489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53981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DBEC9F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</w:tr>
      <w:tr w:rsidR="00820A14" w:rsidRPr="007D55FA" w14:paraId="05784886" w14:textId="77777777" w:rsidTr="00820A14">
        <w:trPr>
          <w:trHeight w:val="315"/>
        </w:trPr>
        <w:tc>
          <w:tcPr>
            <w:tcW w:w="364" w:type="dxa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9D7231" w14:textId="77777777" w:rsidR="00820A14" w:rsidRPr="007D55FA" w:rsidRDefault="00820A14" w:rsidP="00820A14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24</w:t>
            </w:r>
          </w:p>
        </w:tc>
        <w:tc>
          <w:tcPr>
            <w:tcW w:w="598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D329640" w14:textId="77777777" w:rsidR="00820A14" w:rsidRPr="007D55FA" w:rsidRDefault="00820A14" w:rsidP="00820A1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Interfone com atendimento remoto</w:t>
            </w:r>
          </w:p>
        </w:tc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ABD8F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70C83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7D735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7C906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7AA92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77025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5EB66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146521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</w:tr>
      <w:tr w:rsidR="00820A14" w:rsidRPr="007D55FA" w14:paraId="6182AC13" w14:textId="77777777" w:rsidTr="00820A14">
        <w:trPr>
          <w:trHeight w:val="315"/>
        </w:trPr>
        <w:tc>
          <w:tcPr>
            <w:tcW w:w="36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82E0F8" w14:textId="77777777" w:rsidR="00820A14" w:rsidRPr="007D55FA" w:rsidRDefault="00820A14" w:rsidP="00820A14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25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FD8E69" w14:textId="77777777" w:rsidR="00820A14" w:rsidRPr="007D55FA" w:rsidRDefault="00820A14" w:rsidP="00820A14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</w:pPr>
            <w:r w:rsidRPr="007D55FA">
              <w:rPr>
                <w:rFonts w:ascii="Calibri" w:eastAsia="Times New Roman" w:hAnsi="Calibri" w:cs="Calibri"/>
                <w:color w:val="000000"/>
                <w:sz w:val="22"/>
                <w:szCs w:val="22"/>
                <w:lang w:val="pt-BR" w:eastAsia="pt-BR"/>
              </w:rPr>
              <w:t>Automação e redução no custo da energia</w:t>
            </w:r>
          </w:p>
        </w:tc>
        <w:tc>
          <w:tcPr>
            <w:tcW w:w="60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D144F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0DD17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E6C49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CF774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DD9D6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A9F2A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color w:val="000000"/>
                <w:sz w:val="20"/>
                <w:szCs w:val="20"/>
                <w:lang w:val="pt-BR" w:eastAsia="pt-BR"/>
              </w:rPr>
              <w:t> 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8DF7B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  <w:tc>
          <w:tcPr>
            <w:tcW w:w="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0247A1" w14:textId="77777777" w:rsidR="00820A14" w:rsidRPr="007D55FA" w:rsidRDefault="00820A14" w:rsidP="00820A1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</w:pPr>
            <w:r w:rsidRPr="007D55FA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pt-BR" w:eastAsia="pt-BR"/>
              </w:rPr>
              <w:t>X</w:t>
            </w:r>
          </w:p>
        </w:tc>
      </w:tr>
    </w:tbl>
    <w:p w14:paraId="5F452D84" w14:textId="7BEFF94A" w:rsidR="00F2600F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</w:pPr>
    </w:p>
    <w:p w14:paraId="00C8BF95" w14:textId="01233B6E" w:rsidR="00F2600F" w:rsidRPr="00EB2AC1" w:rsidRDefault="00F2600F" w:rsidP="0044031A">
      <w:pPr>
        <w:pStyle w:val="Commarcadores"/>
        <w:numPr>
          <w:ilvl w:val="0"/>
          <w:numId w:val="0"/>
        </w:numPr>
        <w:rPr>
          <w:noProof/>
          <w:lang w:val="pt-BR"/>
        </w:rPr>
        <w:sectPr w:rsidR="00F2600F" w:rsidRPr="00EB2AC1" w:rsidSect="001F5E9D">
          <w:headerReference w:type="default" r:id="rId41"/>
          <w:footerReference w:type="default" r:id="rId42"/>
          <w:pgSz w:w="11906" w:h="16838" w:code="9"/>
          <w:pgMar w:top="2160" w:right="1080" w:bottom="720" w:left="1080" w:header="648" w:footer="432" w:gutter="0"/>
          <w:cols w:space="708"/>
          <w:docGrid w:linePitch="360"/>
        </w:sectPr>
      </w:pPr>
    </w:p>
    <w:p w14:paraId="463E544A" w14:textId="60347073" w:rsidR="00D27091" w:rsidRDefault="00D27091" w:rsidP="00D27091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</w:p>
    <w:p w14:paraId="52B200C4" w14:textId="15F80A88" w:rsidR="00D27091" w:rsidRPr="00AE4F2E" w:rsidRDefault="00D27091" w:rsidP="00D27091">
      <w:pPr>
        <w:pStyle w:val="PargrafodaLista"/>
        <w:spacing w:line="360" w:lineRule="auto"/>
        <w:ind w:firstLine="720"/>
        <w:rPr>
          <w:b/>
          <w:bCs/>
          <w:noProof/>
          <w:sz w:val="32"/>
          <w:szCs w:val="32"/>
          <w:lang w:val="pt-BR"/>
        </w:rPr>
      </w:pPr>
      <w:r>
        <w:rPr>
          <w:b/>
          <w:bCs/>
          <w:noProof/>
          <w:sz w:val="32"/>
          <w:szCs w:val="32"/>
          <w:lang w:val="pt-BR"/>
        </w:rPr>
        <w:t>Conclusão</w:t>
      </w:r>
    </w:p>
    <w:p w14:paraId="239CFA9C" w14:textId="4682D430" w:rsidR="00D27091" w:rsidRDefault="00820A14" w:rsidP="00D27091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670528" behindDoc="0" locked="0" layoutInCell="1" allowOverlap="1" wp14:anchorId="4B95F6F8" wp14:editId="24131CD7">
            <wp:simplePos x="0" y="0"/>
            <wp:positionH relativeFrom="margin">
              <wp:align>center</wp:align>
            </wp:positionH>
            <wp:positionV relativeFrom="paragraph">
              <wp:posOffset>548640</wp:posOffset>
            </wp:positionV>
            <wp:extent cx="6339481" cy="3390900"/>
            <wp:effectExtent l="0" t="0" r="4445" b="0"/>
            <wp:wrapThrough wrapText="bothSides">
              <wp:wrapPolygon edited="0">
                <wp:start x="0" y="0"/>
                <wp:lineTo x="0" y="21479"/>
                <wp:lineTo x="21550" y="21479"/>
                <wp:lineTo x="21550" y="0"/>
                <wp:lineTo x="0" y="0"/>
              </wp:wrapPolygon>
            </wp:wrapThrough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93"/>
                    <a:stretch/>
                  </pic:blipFill>
                  <pic:spPr bwMode="auto">
                    <a:xfrm>
                      <a:off x="0" y="0"/>
                      <a:ext cx="6339481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5721A1" w14:textId="29C35AE5" w:rsidR="00D27091" w:rsidRPr="00D27091" w:rsidRDefault="00D27091" w:rsidP="00D27091">
      <w:pPr>
        <w:pBdr>
          <w:bottom w:val="single" w:sz="6" w:space="1" w:color="auto"/>
        </w:pBdr>
        <w:spacing w:line="360" w:lineRule="auto"/>
        <w:rPr>
          <w:rFonts w:asciiTheme="majorHAnsi" w:hAnsiTheme="majorHAnsi"/>
          <w:b/>
          <w:bCs/>
          <w:noProof/>
          <w:color w:val="002060"/>
          <w:sz w:val="44"/>
          <w:szCs w:val="44"/>
          <w:lang w:val="pt-BR"/>
        </w:rPr>
      </w:pPr>
    </w:p>
    <w:sectPr w:rsidR="00D27091" w:rsidRPr="00D27091" w:rsidSect="005B088A">
      <w:footerReference w:type="default" r:id="rId44"/>
      <w:footerReference w:type="first" r:id="rId45"/>
      <w:pgSz w:w="11906" w:h="16838" w:code="9"/>
      <w:pgMar w:top="1080" w:right="720" w:bottom="1080" w:left="1728" w:header="648" w:footer="4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BB8B0C" w14:textId="77777777" w:rsidR="00AE53A8" w:rsidRDefault="00AE53A8" w:rsidP="005A20E2">
      <w:pPr>
        <w:spacing w:after="0"/>
      </w:pPr>
      <w:r>
        <w:separator/>
      </w:r>
    </w:p>
    <w:p w14:paraId="5AD22F04" w14:textId="77777777" w:rsidR="00AE53A8" w:rsidRDefault="00AE53A8"/>
    <w:p w14:paraId="4C628D43" w14:textId="77777777" w:rsidR="00AE53A8" w:rsidRDefault="00AE53A8" w:rsidP="009B4773"/>
    <w:p w14:paraId="7BD210E3" w14:textId="77777777" w:rsidR="00AE53A8" w:rsidRDefault="00AE53A8" w:rsidP="00513832"/>
  </w:endnote>
  <w:endnote w:type="continuationSeparator" w:id="0">
    <w:p w14:paraId="338E9613" w14:textId="77777777" w:rsidR="00AE53A8" w:rsidRDefault="00AE53A8" w:rsidP="005A20E2">
      <w:pPr>
        <w:spacing w:after="0"/>
      </w:pPr>
      <w:r>
        <w:continuationSeparator/>
      </w:r>
    </w:p>
    <w:p w14:paraId="00201BFE" w14:textId="77777777" w:rsidR="00AE53A8" w:rsidRDefault="00AE53A8"/>
    <w:p w14:paraId="6ADE7E84" w14:textId="77777777" w:rsidR="00AE53A8" w:rsidRDefault="00AE53A8" w:rsidP="009B4773"/>
    <w:p w14:paraId="74A88457" w14:textId="77777777" w:rsidR="00AE53A8" w:rsidRDefault="00AE53A8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panose1 w:val="02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10742617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-2009893785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78E0B429" w14:textId="77777777" w:rsidR="007D55FA" w:rsidRDefault="007D55FA" w:rsidP="00F8411A">
            <w:pPr>
              <w:pStyle w:val="Rodap"/>
            </w:pPr>
            <w:r w:rsidRPr="002135FB">
              <w:rPr>
                <w:lang w:val="pt-BR" w:bidi="pt-BR"/>
              </w:rPr>
              <w:fldChar w:fldCharType="begin"/>
            </w:r>
            <w:r w:rsidRPr="002135FB">
              <w:rPr>
                <w:lang w:val="pt-BR" w:bidi="pt-BR"/>
              </w:rPr>
              <w:instrText xml:space="preserve"> PAGE   \* MERGEFORMAT </w:instrText>
            </w:r>
            <w:r w:rsidRPr="002135FB">
              <w:rPr>
                <w:lang w:val="pt-BR" w:bidi="pt-BR"/>
              </w:rPr>
              <w:fldChar w:fldCharType="separate"/>
            </w:r>
            <w:r>
              <w:rPr>
                <w:lang w:val="pt-BR" w:bidi="pt-BR"/>
              </w:rPr>
              <w:t>1</w:t>
            </w:r>
            <w:r w:rsidRPr="002135FB">
              <w:rPr>
                <w:noProof/>
                <w:lang w:val="pt-BR" w:bidi="pt-BR"/>
              </w:rPr>
              <w:fldChar w:fldCharType="end"/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lang w:val="pt-BR"/>
      </w:rPr>
      <w:id w:val="-34579032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rPr>
            <w:lang w:val="pt-BR"/>
          </w:rPr>
          <w:id w:val="1011107972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61197E4F" w14:textId="5843CC08" w:rsidR="007D55FA" w:rsidRPr="00EB2AC1" w:rsidRDefault="007D55FA" w:rsidP="00D94688">
            <w:pPr>
              <w:pStyle w:val="Rodap"/>
              <w:jc w:val="right"/>
              <w:rPr>
                <w:lang w:val="pt-BR"/>
              </w:rPr>
            </w:pPr>
            <w:r>
              <w:rPr>
                <w:lang w:val="pt-BR"/>
              </w:rPr>
              <w:t>2</w:t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557776" w14:textId="64ED3269" w:rsidR="007D55FA" w:rsidRPr="00E404DF" w:rsidRDefault="007D55FA" w:rsidP="00807B66">
    <w:pPr>
      <w:pStyle w:val="Rodap"/>
      <w:jc w:val="right"/>
      <w:rPr>
        <w:noProof/>
      </w:rPr>
    </w:pPr>
    <w:r w:rsidRPr="00F8411A">
      <w:rPr>
        <w:noProof/>
        <w:lang w:val="pt-BR" w:bidi="pt-BR"/>
      </w:rPr>
      <w:tab/>
    </w:r>
    <w:r w:rsidRPr="00F8411A">
      <w:rPr>
        <w:noProof/>
        <w:lang w:val="pt-BR" w:bidi="pt-BR"/>
      </w:rPr>
      <w:fldChar w:fldCharType="begin"/>
    </w:r>
    <w:r w:rsidRPr="00F8411A">
      <w:rPr>
        <w:noProof/>
        <w:lang w:val="pt-BR" w:bidi="pt-BR"/>
      </w:rPr>
      <w:instrText xml:space="preserve"> PAGE   \* MERGEFORMAT </w:instrText>
    </w:r>
    <w:r w:rsidRPr="00F8411A">
      <w:rPr>
        <w:noProof/>
        <w:lang w:val="pt-BR" w:bidi="pt-BR"/>
      </w:rPr>
      <w:fldChar w:fldCharType="separate"/>
    </w:r>
    <w:r w:rsidR="00855335">
      <w:rPr>
        <w:noProof/>
        <w:lang w:val="pt-BR" w:bidi="pt-BR"/>
      </w:rPr>
      <w:t>20</w:t>
    </w:r>
    <w:r w:rsidRPr="00F8411A">
      <w:rPr>
        <w:noProof/>
        <w:lang w:val="pt-BR" w:bidi="pt-BR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CB7C67" w14:textId="35061B11" w:rsidR="007D55FA" w:rsidRPr="00F8411A" w:rsidRDefault="007D55FA" w:rsidP="00F8411A">
    <w:pPr>
      <w:pStyle w:val="Rodap"/>
    </w:pPr>
    <w:r w:rsidRPr="00F8411A">
      <w:rPr>
        <w:lang w:val="pt-BR" w:bidi="pt-BR"/>
      </w:rPr>
      <w:tab/>
    </w:r>
    <w:r w:rsidRPr="00F8411A">
      <w:rPr>
        <w:lang w:val="pt-BR" w:bidi="pt-BR"/>
      </w:rPr>
      <w:fldChar w:fldCharType="begin"/>
    </w:r>
    <w:r w:rsidRPr="00F8411A">
      <w:rPr>
        <w:lang w:val="pt-BR" w:bidi="pt-BR"/>
      </w:rPr>
      <w:instrText xml:space="preserve"> PAGE   \* MERGEFORMAT </w:instrText>
    </w:r>
    <w:r w:rsidRPr="00F8411A">
      <w:rPr>
        <w:lang w:val="pt-BR" w:bidi="pt-BR"/>
      </w:rPr>
      <w:fldChar w:fldCharType="separate"/>
    </w:r>
    <w:r w:rsidR="00855335">
      <w:rPr>
        <w:noProof/>
        <w:lang w:val="pt-BR" w:bidi="pt-BR"/>
      </w:rPr>
      <w:t>28</w:t>
    </w:r>
    <w:r w:rsidRPr="00F8411A">
      <w:rPr>
        <w:lang w:val="pt-BR" w:bidi="pt-BR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0277772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1613789744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322C29F6" w14:textId="77777777" w:rsidR="007D55FA" w:rsidRDefault="007D55FA" w:rsidP="00F8411A">
            <w:pPr>
              <w:pStyle w:val="Rodap"/>
            </w:pPr>
            <w:r w:rsidRPr="002135FB">
              <w:rPr>
                <w:lang w:val="pt-BR" w:bidi="pt-BR"/>
              </w:rPr>
              <w:t xml:space="preserve">24 de janeiro de 20XX                                                                                                                                                  </w:t>
            </w:r>
            <w:r w:rsidRPr="002135FB">
              <w:rPr>
                <w:lang w:val="pt-BR" w:bidi="pt-BR"/>
              </w:rPr>
              <w:fldChar w:fldCharType="begin"/>
            </w:r>
            <w:r w:rsidRPr="002135FB">
              <w:rPr>
                <w:lang w:val="pt-BR" w:bidi="pt-BR"/>
              </w:rPr>
              <w:instrText xml:space="preserve"> PAGE   \* MERGEFORMAT </w:instrText>
            </w:r>
            <w:r w:rsidRPr="002135FB">
              <w:rPr>
                <w:lang w:val="pt-BR" w:bidi="pt-BR"/>
              </w:rPr>
              <w:fldChar w:fldCharType="separate"/>
            </w:r>
            <w:r>
              <w:rPr>
                <w:lang w:val="pt-BR" w:bidi="pt-BR"/>
              </w:rPr>
              <w:t>1</w:t>
            </w:r>
            <w:r w:rsidRPr="002135FB">
              <w:rPr>
                <w:noProof/>
                <w:lang w:val="pt-BR" w:bidi="pt-BR"/>
              </w:rPr>
              <w:fldChar w:fldCharType="end"/>
            </w:r>
          </w:p>
        </w:sdtContent>
      </w:sdt>
      <w:p w14:paraId="635280EE" w14:textId="77777777" w:rsidR="007D55FA" w:rsidRDefault="00AE53A8" w:rsidP="00F8411A">
        <w:pPr>
          <w:pStyle w:val="Rodap"/>
          <w:rPr>
            <w:noProof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2583501" w14:textId="77777777" w:rsidR="00AE53A8" w:rsidRDefault="00AE53A8" w:rsidP="005A20E2">
      <w:pPr>
        <w:spacing w:after="0"/>
      </w:pPr>
      <w:r>
        <w:separator/>
      </w:r>
    </w:p>
    <w:p w14:paraId="5CF63224" w14:textId="77777777" w:rsidR="00AE53A8" w:rsidRDefault="00AE53A8"/>
    <w:p w14:paraId="6BEE738E" w14:textId="77777777" w:rsidR="00AE53A8" w:rsidRDefault="00AE53A8" w:rsidP="009B4773"/>
    <w:p w14:paraId="35D3FEAE" w14:textId="77777777" w:rsidR="00AE53A8" w:rsidRDefault="00AE53A8" w:rsidP="00513832"/>
  </w:footnote>
  <w:footnote w:type="continuationSeparator" w:id="0">
    <w:p w14:paraId="05D25CFD" w14:textId="77777777" w:rsidR="00AE53A8" w:rsidRDefault="00AE53A8" w:rsidP="005A20E2">
      <w:pPr>
        <w:spacing w:after="0"/>
      </w:pPr>
      <w:r>
        <w:continuationSeparator/>
      </w:r>
    </w:p>
    <w:p w14:paraId="7245F9F3" w14:textId="77777777" w:rsidR="00AE53A8" w:rsidRDefault="00AE53A8"/>
    <w:p w14:paraId="0192C748" w14:textId="77777777" w:rsidR="00AE53A8" w:rsidRDefault="00AE53A8" w:rsidP="009B4773"/>
    <w:p w14:paraId="76F3CD20" w14:textId="77777777" w:rsidR="00AE53A8" w:rsidRDefault="00AE53A8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8B99E7" w14:textId="77777777" w:rsidR="007D55FA" w:rsidRDefault="007D55FA" w:rsidP="005A20E2">
    <w:pPr>
      <w:pStyle w:val="Cabealho"/>
      <w:tabs>
        <w:tab w:val="right" w:pos="11057"/>
      </w:tabs>
      <w:ind w:left="-1134" w:right="-1085"/>
    </w:pPr>
    <w:r>
      <w:rPr>
        <w:noProof/>
        <w:lang w:val="pt-BR" w:eastAsia="pt-BR"/>
      </w:rPr>
      <w:drawing>
        <wp:anchor distT="0" distB="0" distL="114300" distR="114300" simplePos="0" relativeHeight="251670528" behindDoc="1" locked="0" layoutInCell="1" allowOverlap="1" wp14:anchorId="5C00A6E7" wp14:editId="200FCE87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132320" cy="9427464"/>
          <wp:effectExtent l="0" t="0" r="0" b="2540"/>
          <wp:wrapNone/>
          <wp:docPr id="25" name="Imagem 25" descr="Mulheres com laptop e documentos comerciai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GettyImages-731742045_super.jpg"/>
                  <pic:cNvPicPr preferRelativeResize="0"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7008" t="5698" r="27787" b="24543"/>
                  <a:stretch/>
                </pic:blipFill>
                <pic:spPr bwMode="auto">
                  <a:xfrm>
                    <a:off x="0" y="0"/>
                    <a:ext cx="7132320" cy="942746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29BD9CE" w14:textId="77777777" w:rsidR="007D55FA" w:rsidRDefault="007D55FA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7A858B" w14:textId="77777777" w:rsidR="007D55FA" w:rsidRDefault="007D55FA">
    <w:r>
      <w:rPr>
        <w:noProof/>
        <w:lang w:val="pt-BR" w:eastAsia="pt-BR"/>
      </w:rPr>
      <w:drawing>
        <wp:anchor distT="0" distB="0" distL="114300" distR="114300" simplePos="0" relativeHeight="251675648" behindDoc="1" locked="0" layoutInCell="1" allowOverlap="1" wp14:anchorId="1972C605" wp14:editId="63237166">
          <wp:simplePos x="0" y="0"/>
          <wp:positionH relativeFrom="page">
            <wp:posOffset>347345</wp:posOffset>
          </wp:positionH>
          <wp:positionV relativeFrom="page">
            <wp:align>center</wp:align>
          </wp:positionV>
          <wp:extent cx="3300984" cy="9427464"/>
          <wp:effectExtent l="0" t="0" r="0" b="2540"/>
          <wp:wrapNone/>
          <wp:docPr id="26" name="Imagem 26" descr="Mulheres e alguns documento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7115" t="11270" r="35057" b="12436"/>
                  <a:stretch/>
                </pic:blipFill>
                <pic:spPr bwMode="auto">
                  <a:xfrm flipH="1">
                    <a:off x="0" y="0"/>
                    <a:ext cx="3300984" cy="942746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2EE7B1" w14:textId="77777777" w:rsidR="007D55FA" w:rsidRPr="00EB47F9" w:rsidRDefault="007D55FA" w:rsidP="00EB47F9">
    <w:pPr>
      <w:pStyle w:val="Cabealho"/>
      <w:rPr>
        <w:rStyle w:val="TtuloChar"/>
        <w:rFonts w:eastAsiaTheme="minorHAnsi" w:cstheme="minorBidi"/>
        <w:b/>
        <w:color w:val="107082" w:themeColor="accent2"/>
        <w:spacing w:val="0"/>
        <w:kern w:val="0"/>
        <w:sz w:val="28"/>
        <w:szCs w:val="24"/>
      </w:rPr>
    </w:pPr>
    <w:r>
      <w:rPr>
        <w:noProof/>
        <w:lang w:val="pt-BR" w:eastAsia="pt-BR"/>
      </w:rPr>
      <mc:AlternateContent>
        <mc:Choice Requires="wps">
          <w:drawing>
            <wp:anchor distT="45720" distB="45720" distL="114300" distR="114300" simplePos="0" relativeHeight="251677696" behindDoc="1" locked="0" layoutInCell="1" allowOverlap="1" wp14:anchorId="61C2501C" wp14:editId="131E80B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677525" cy="1005840"/>
              <wp:effectExtent l="0" t="0" r="9525" b="3810"/>
              <wp:wrapNone/>
              <wp:docPr id="1" name="Caixa de texto 2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77525" cy="1005840"/>
                      </a:xfrm>
                      <a:prstGeom prst="rect">
                        <a:avLst/>
                      </a:prstGeom>
                      <a:solidFill>
                        <a:srgbClr val="F0CDA1">
                          <a:alpha val="50000"/>
                        </a:srgb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3C915A8" w14:textId="77777777" w:rsidR="007D55FA" w:rsidRPr="00EB2AC1" w:rsidRDefault="007D55FA" w:rsidP="00EB47F9">
                          <w:pPr>
                            <w:rPr>
                              <w:lang w:val="pt-BR"/>
                            </w:rPr>
                          </w:pPr>
                        </w:p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61C2501C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7" type="#_x0000_t202" style="position:absolute;margin-left:0;margin-top:0;width:840.75pt;height:79.2pt;z-index:-2516387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" fillcolor="#f0cda1" stroked="f">
              <v:fill opacity="32896f"/>
              <v:textbox inset="20mm,8mm">
                <w:txbxContent>
                  <w:p w14:paraId="63C915A8" w14:textId="77777777" w:rsidR="007D55FA" w:rsidRPr="00EB2AC1" w:rsidRDefault="007D55FA" w:rsidP="00EB47F9">
                    <w:pPr>
                      <w:rPr>
                        <w:lang w:val="pt-BR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Pr="00EB47F9">
      <w:rPr>
        <w:lang w:val="pt-BR" w:bidi="pt-BR"/>
      </w:rPr>
      <w:t xml:space="preserve"> </w:t>
    </w:r>
  </w:p>
  <w:p w14:paraId="127B3C88" w14:textId="77777777" w:rsidR="007D55FA" w:rsidRPr="00EB47F9" w:rsidRDefault="007D55FA" w:rsidP="00EB47F9">
    <w:pPr>
      <w:pStyle w:val="Cabealho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3"/>
    <w:multiLevelType w:val="singleLevel"/>
    <w:tmpl w:val="8E049D40"/>
    <w:lvl w:ilvl="0">
      <w:start w:val="1"/>
      <w:numFmt w:val="bullet"/>
      <w:pStyle w:val="Commarcadores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1" w15:restartNumberingAfterBreak="0">
    <w:nsid w:val="010675B0"/>
    <w:multiLevelType w:val="hybridMultilevel"/>
    <w:tmpl w:val="442A5648"/>
    <w:lvl w:ilvl="0" w:tplc="A4946864">
      <w:start w:val="1"/>
      <w:numFmt w:val="bullet"/>
      <w:pStyle w:val="Marcadordegrfico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1B0354"/>
    <w:multiLevelType w:val="hybridMultilevel"/>
    <w:tmpl w:val="0464C5E2"/>
    <w:lvl w:ilvl="0" w:tplc="13A87BB0">
      <w:start w:val="1"/>
      <w:numFmt w:val="bullet"/>
      <w:pStyle w:val="Marcadordegrfico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059C5"/>
    <w:multiLevelType w:val="hybridMultilevel"/>
    <w:tmpl w:val="117894FC"/>
    <w:lvl w:ilvl="0" w:tplc="3060231A">
      <w:start w:val="1"/>
      <w:numFmt w:val="bullet"/>
      <w:pStyle w:val="Commarcadores"/>
      <w:lvlText w:val=""/>
      <w:lvlJc w:val="left"/>
      <w:pPr>
        <w:ind w:left="928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3D3C7B"/>
    <w:multiLevelType w:val="multilevel"/>
    <w:tmpl w:val="D2522E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CA6C6F"/>
    <w:multiLevelType w:val="hybridMultilevel"/>
    <w:tmpl w:val="56149DB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2F73937"/>
    <w:multiLevelType w:val="hybridMultilevel"/>
    <w:tmpl w:val="7EEA35A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A277AFC"/>
    <w:multiLevelType w:val="hybridMultilevel"/>
    <w:tmpl w:val="251E707C"/>
    <w:lvl w:ilvl="0" w:tplc="C7BC33B2">
      <w:start w:val="1"/>
      <w:numFmt w:val="bullet"/>
      <w:pStyle w:val="Marcadordegrfico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9448EF"/>
    <w:multiLevelType w:val="hybridMultilevel"/>
    <w:tmpl w:val="A92A2166"/>
    <w:lvl w:ilvl="0" w:tplc="A4583C36">
      <w:start w:val="1"/>
      <w:numFmt w:val="bullet"/>
      <w:pStyle w:val="Marcadordegrfico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B05C05"/>
    <w:multiLevelType w:val="hybridMultilevel"/>
    <w:tmpl w:val="52DAE0A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28C1828"/>
    <w:multiLevelType w:val="hybridMultilevel"/>
    <w:tmpl w:val="45148FEC"/>
    <w:lvl w:ilvl="0" w:tplc="C9B6E9BC">
      <w:start w:val="1"/>
      <w:numFmt w:val="decimal"/>
      <w:pStyle w:val="Numerada"/>
      <w:lvlText w:val="%1."/>
      <w:lvlJc w:val="left"/>
      <w:pPr>
        <w:ind w:left="720" w:hanging="360"/>
      </w:pPr>
      <w:rPr>
        <w:rFonts w:hint="default"/>
        <w:b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D279EA"/>
    <w:multiLevelType w:val="hybridMultilevel"/>
    <w:tmpl w:val="A4B8BBF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AB07D67"/>
    <w:multiLevelType w:val="hybridMultilevel"/>
    <w:tmpl w:val="1548ABB6"/>
    <w:lvl w:ilvl="0" w:tplc="495A77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2"/>
  </w:num>
  <w:num w:numId="4">
    <w:abstractNumId w:val="8"/>
  </w:num>
  <w:num w:numId="5">
    <w:abstractNumId w:val="1"/>
  </w:num>
  <w:num w:numId="6">
    <w:abstractNumId w:val="10"/>
  </w:num>
  <w:num w:numId="7">
    <w:abstractNumId w:val="0"/>
  </w:num>
  <w:num w:numId="8">
    <w:abstractNumId w:val="12"/>
  </w:num>
  <w:num w:numId="9">
    <w:abstractNumId w:val="11"/>
  </w:num>
  <w:num w:numId="10">
    <w:abstractNumId w:val="6"/>
  </w:num>
  <w:num w:numId="11">
    <w:abstractNumId w:val="4"/>
  </w:num>
  <w:num w:numId="12">
    <w:abstractNumId w:val="5"/>
  </w:num>
  <w:num w:numId="13">
    <w:abstractNumId w:val="9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031A"/>
    <w:rsid w:val="0000092E"/>
    <w:rsid w:val="00012A83"/>
    <w:rsid w:val="00017C3C"/>
    <w:rsid w:val="00021F2E"/>
    <w:rsid w:val="00023F87"/>
    <w:rsid w:val="00026EAE"/>
    <w:rsid w:val="0003123C"/>
    <w:rsid w:val="00032A10"/>
    <w:rsid w:val="00043FFE"/>
    <w:rsid w:val="00044074"/>
    <w:rsid w:val="0004430C"/>
    <w:rsid w:val="00066DE2"/>
    <w:rsid w:val="00077931"/>
    <w:rsid w:val="00084E91"/>
    <w:rsid w:val="000900B6"/>
    <w:rsid w:val="000A649E"/>
    <w:rsid w:val="000A7626"/>
    <w:rsid w:val="000B5DA2"/>
    <w:rsid w:val="000C06FD"/>
    <w:rsid w:val="000C0949"/>
    <w:rsid w:val="000C1C28"/>
    <w:rsid w:val="000C5872"/>
    <w:rsid w:val="000C70F1"/>
    <w:rsid w:val="000E0979"/>
    <w:rsid w:val="000E1544"/>
    <w:rsid w:val="001155CE"/>
    <w:rsid w:val="001225D9"/>
    <w:rsid w:val="001237CB"/>
    <w:rsid w:val="00124370"/>
    <w:rsid w:val="00160392"/>
    <w:rsid w:val="001A5429"/>
    <w:rsid w:val="001B1DAF"/>
    <w:rsid w:val="001C7F44"/>
    <w:rsid w:val="001D1C22"/>
    <w:rsid w:val="001E11F1"/>
    <w:rsid w:val="001E1E58"/>
    <w:rsid w:val="001F5E9D"/>
    <w:rsid w:val="00206719"/>
    <w:rsid w:val="00212B1B"/>
    <w:rsid w:val="00240312"/>
    <w:rsid w:val="00241D33"/>
    <w:rsid w:val="00247B17"/>
    <w:rsid w:val="00252E4A"/>
    <w:rsid w:val="002642A8"/>
    <w:rsid w:val="00265A8F"/>
    <w:rsid w:val="0026637B"/>
    <w:rsid w:val="002848C4"/>
    <w:rsid w:val="002A137B"/>
    <w:rsid w:val="0031130D"/>
    <w:rsid w:val="00314A6F"/>
    <w:rsid w:val="00334394"/>
    <w:rsid w:val="00345880"/>
    <w:rsid w:val="00346265"/>
    <w:rsid w:val="00347AF5"/>
    <w:rsid w:val="00360F98"/>
    <w:rsid w:val="00362478"/>
    <w:rsid w:val="00374421"/>
    <w:rsid w:val="00385D4D"/>
    <w:rsid w:val="003A0382"/>
    <w:rsid w:val="003B5758"/>
    <w:rsid w:val="003D04F0"/>
    <w:rsid w:val="003D59A7"/>
    <w:rsid w:val="003E32E8"/>
    <w:rsid w:val="003E78A7"/>
    <w:rsid w:val="003F0714"/>
    <w:rsid w:val="003F13B0"/>
    <w:rsid w:val="003F5F4A"/>
    <w:rsid w:val="00400698"/>
    <w:rsid w:val="00403423"/>
    <w:rsid w:val="004211AF"/>
    <w:rsid w:val="00423A18"/>
    <w:rsid w:val="004262DD"/>
    <w:rsid w:val="0042646F"/>
    <w:rsid w:val="00435096"/>
    <w:rsid w:val="0044031A"/>
    <w:rsid w:val="00440BF7"/>
    <w:rsid w:val="004411FB"/>
    <w:rsid w:val="00443212"/>
    <w:rsid w:val="004567E6"/>
    <w:rsid w:val="0046560E"/>
    <w:rsid w:val="00465797"/>
    <w:rsid w:val="00493EC0"/>
    <w:rsid w:val="00495909"/>
    <w:rsid w:val="004A3042"/>
    <w:rsid w:val="004A3797"/>
    <w:rsid w:val="004B5251"/>
    <w:rsid w:val="004C7B3E"/>
    <w:rsid w:val="00513832"/>
    <w:rsid w:val="00526C37"/>
    <w:rsid w:val="00530987"/>
    <w:rsid w:val="00533047"/>
    <w:rsid w:val="00575479"/>
    <w:rsid w:val="00577B45"/>
    <w:rsid w:val="00582502"/>
    <w:rsid w:val="005919AF"/>
    <w:rsid w:val="005A20E2"/>
    <w:rsid w:val="005B088A"/>
    <w:rsid w:val="005B5B61"/>
    <w:rsid w:val="005B6A1A"/>
    <w:rsid w:val="005D2146"/>
    <w:rsid w:val="005F58A5"/>
    <w:rsid w:val="005F6388"/>
    <w:rsid w:val="00614293"/>
    <w:rsid w:val="00614452"/>
    <w:rsid w:val="006315A5"/>
    <w:rsid w:val="006329E1"/>
    <w:rsid w:val="00633E73"/>
    <w:rsid w:val="0064045F"/>
    <w:rsid w:val="00655308"/>
    <w:rsid w:val="0065564B"/>
    <w:rsid w:val="00664450"/>
    <w:rsid w:val="006750B6"/>
    <w:rsid w:val="0068738C"/>
    <w:rsid w:val="006936EB"/>
    <w:rsid w:val="006B2383"/>
    <w:rsid w:val="006B4384"/>
    <w:rsid w:val="006C4F3C"/>
    <w:rsid w:val="006D0144"/>
    <w:rsid w:val="006D510F"/>
    <w:rsid w:val="006E3FC8"/>
    <w:rsid w:val="006E523A"/>
    <w:rsid w:val="006F35BA"/>
    <w:rsid w:val="00707756"/>
    <w:rsid w:val="007157EF"/>
    <w:rsid w:val="00730BAF"/>
    <w:rsid w:val="0073670F"/>
    <w:rsid w:val="00740FCE"/>
    <w:rsid w:val="00753E67"/>
    <w:rsid w:val="007979C9"/>
    <w:rsid w:val="007B099A"/>
    <w:rsid w:val="007B17C4"/>
    <w:rsid w:val="007B1F5A"/>
    <w:rsid w:val="007B3AB6"/>
    <w:rsid w:val="007B5AFF"/>
    <w:rsid w:val="007C136F"/>
    <w:rsid w:val="007C5AF4"/>
    <w:rsid w:val="007D55FA"/>
    <w:rsid w:val="007D5767"/>
    <w:rsid w:val="007F793B"/>
    <w:rsid w:val="0080689E"/>
    <w:rsid w:val="00807B66"/>
    <w:rsid w:val="00810DF6"/>
    <w:rsid w:val="00813EC8"/>
    <w:rsid w:val="00817F8C"/>
    <w:rsid w:val="00820A14"/>
    <w:rsid w:val="00827D85"/>
    <w:rsid w:val="0083175E"/>
    <w:rsid w:val="0083428B"/>
    <w:rsid w:val="00855335"/>
    <w:rsid w:val="00874BF7"/>
    <w:rsid w:val="00876F99"/>
    <w:rsid w:val="00877A44"/>
    <w:rsid w:val="008820B3"/>
    <w:rsid w:val="00886169"/>
    <w:rsid w:val="008925FC"/>
    <w:rsid w:val="008965F6"/>
    <w:rsid w:val="008A2B5E"/>
    <w:rsid w:val="008D3386"/>
    <w:rsid w:val="008D3518"/>
    <w:rsid w:val="008D764E"/>
    <w:rsid w:val="008F03F7"/>
    <w:rsid w:val="008F704C"/>
    <w:rsid w:val="0090206C"/>
    <w:rsid w:val="00902998"/>
    <w:rsid w:val="00906234"/>
    <w:rsid w:val="00912C1B"/>
    <w:rsid w:val="0092125E"/>
    <w:rsid w:val="00924319"/>
    <w:rsid w:val="00952A7A"/>
    <w:rsid w:val="00964780"/>
    <w:rsid w:val="00974BF8"/>
    <w:rsid w:val="009A3B33"/>
    <w:rsid w:val="009A45A0"/>
    <w:rsid w:val="009B35B5"/>
    <w:rsid w:val="009B3AAD"/>
    <w:rsid w:val="009B4773"/>
    <w:rsid w:val="009C018F"/>
    <w:rsid w:val="009D2556"/>
    <w:rsid w:val="009E55E1"/>
    <w:rsid w:val="00A14052"/>
    <w:rsid w:val="00A34F68"/>
    <w:rsid w:val="00A44EEF"/>
    <w:rsid w:val="00A630FD"/>
    <w:rsid w:val="00A74908"/>
    <w:rsid w:val="00A91213"/>
    <w:rsid w:val="00A960DC"/>
    <w:rsid w:val="00A9621B"/>
    <w:rsid w:val="00AA29B1"/>
    <w:rsid w:val="00AA66D7"/>
    <w:rsid w:val="00AC3653"/>
    <w:rsid w:val="00AE0241"/>
    <w:rsid w:val="00AE4F2E"/>
    <w:rsid w:val="00AE5008"/>
    <w:rsid w:val="00AE53A8"/>
    <w:rsid w:val="00AF3026"/>
    <w:rsid w:val="00B26302"/>
    <w:rsid w:val="00B37B3B"/>
    <w:rsid w:val="00B44C47"/>
    <w:rsid w:val="00B56C1E"/>
    <w:rsid w:val="00B57756"/>
    <w:rsid w:val="00B57F4F"/>
    <w:rsid w:val="00B7636D"/>
    <w:rsid w:val="00B80CF1"/>
    <w:rsid w:val="00BA2A38"/>
    <w:rsid w:val="00BA31C4"/>
    <w:rsid w:val="00BA3E51"/>
    <w:rsid w:val="00BA6213"/>
    <w:rsid w:val="00BB02E6"/>
    <w:rsid w:val="00BD0C60"/>
    <w:rsid w:val="00BE4E11"/>
    <w:rsid w:val="00BF0BB0"/>
    <w:rsid w:val="00BF6313"/>
    <w:rsid w:val="00C17BCF"/>
    <w:rsid w:val="00C32072"/>
    <w:rsid w:val="00C3246A"/>
    <w:rsid w:val="00C5235A"/>
    <w:rsid w:val="00C645D1"/>
    <w:rsid w:val="00C65564"/>
    <w:rsid w:val="00CA223E"/>
    <w:rsid w:val="00CA61D8"/>
    <w:rsid w:val="00CD1D98"/>
    <w:rsid w:val="00CF1267"/>
    <w:rsid w:val="00D13200"/>
    <w:rsid w:val="00D26769"/>
    <w:rsid w:val="00D27091"/>
    <w:rsid w:val="00D27AF8"/>
    <w:rsid w:val="00D6543F"/>
    <w:rsid w:val="00D679AA"/>
    <w:rsid w:val="00D74E0C"/>
    <w:rsid w:val="00D86A0A"/>
    <w:rsid w:val="00D94688"/>
    <w:rsid w:val="00DB5935"/>
    <w:rsid w:val="00DB5A2E"/>
    <w:rsid w:val="00DC0528"/>
    <w:rsid w:val="00DC1104"/>
    <w:rsid w:val="00DC3A45"/>
    <w:rsid w:val="00DC7466"/>
    <w:rsid w:val="00DC7E1C"/>
    <w:rsid w:val="00DE3B7A"/>
    <w:rsid w:val="00DE65A2"/>
    <w:rsid w:val="00DF2DCC"/>
    <w:rsid w:val="00E01D0E"/>
    <w:rsid w:val="00E16215"/>
    <w:rsid w:val="00E30ABF"/>
    <w:rsid w:val="00E31650"/>
    <w:rsid w:val="00E35169"/>
    <w:rsid w:val="00E404DF"/>
    <w:rsid w:val="00E53724"/>
    <w:rsid w:val="00E55143"/>
    <w:rsid w:val="00E552C8"/>
    <w:rsid w:val="00E75006"/>
    <w:rsid w:val="00E757A0"/>
    <w:rsid w:val="00E819B6"/>
    <w:rsid w:val="00E84350"/>
    <w:rsid w:val="00E857E2"/>
    <w:rsid w:val="00E85863"/>
    <w:rsid w:val="00E91AE4"/>
    <w:rsid w:val="00EA431D"/>
    <w:rsid w:val="00EA5DAD"/>
    <w:rsid w:val="00EB2AC1"/>
    <w:rsid w:val="00EB47F9"/>
    <w:rsid w:val="00EC4BCD"/>
    <w:rsid w:val="00F20CA8"/>
    <w:rsid w:val="00F2600F"/>
    <w:rsid w:val="00F27352"/>
    <w:rsid w:val="00F273EA"/>
    <w:rsid w:val="00F33F5E"/>
    <w:rsid w:val="00F53A40"/>
    <w:rsid w:val="00F60840"/>
    <w:rsid w:val="00F75B86"/>
    <w:rsid w:val="00F77933"/>
    <w:rsid w:val="00F8411A"/>
    <w:rsid w:val="00FA0D95"/>
    <w:rsid w:val="00FB2A8F"/>
    <w:rsid w:val="00FC1405"/>
    <w:rsid w:val="00FF0913"/>
    <w:rsid w:val="00FF2704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A15B6A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sz w:val="24"/>
        <w:szCs w:val="24"/>
        <w:lang w:val="pt-PT" w:eastAsia="en-US" w:bidi="ar-SA"/>
      </w:rPr>
    </w:rPrDefault>
    <w:pPrDefault>
      <w:pPr>
        <w:spacing w:before="120" w:after="12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14293"/>
  </w:style>
  <w:style w:type="paragraph" w:styleId="Ttulo1">
    <w:name w:val="heading 1"/>
    <w:basedOn w:val="Normal"/>
    <w:next w:val="Normal"/>
    <w:link w:val="Ttulo1Char"/>
    <w:uiPriority w:val="9"/>
    <w:qFormat/>
    <w:rsid w:val="00A14052"/>
    <w:pPr>
      <w:keepNext/>
      <w:keepLines/>
      <w:pageBreakBefore/>
      <w:pBdr>
        <w:bottom w:val="single" w:sz="24" w:space="4" w:color="F0CDA1" w:themeColor="accent1"/>
      </w:pBdr>
      <w:outlineLvl w:val="0"/>
    </w:pPr>
    <w:rPr>
      <w:rFonts w:asciiTheme="majorHAnsi" w:eastAsiaTheme="majorEastAsia" w:hAnsiTheme="majorHAnsi" w:cstheme="majorBidi"/>
      <w:b/>
      <w:caps/>
      <w:color w:val="107082" w:themeColor="accent2"/>
      <w:sz w:val="44"/>
      <w:szCs w:val="32"/>
    </w:rPr>
  </w:style>
  <w:style w:type="paragraph" w:styleId="Ttulo2">
    <w:name w:val="heading 2"/>
    <w:basedOn w:val="Normal"/>
    <w:next w:val="Normal"/>
    <w:link w:val="Ttulo2Char"/>
    <w:uiPriority w:val="9"/>
    <w:qFormat/>
    <w:rsid w:val="00664450"/>
    <w:pPr>
      <w:spacing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Ttulo3">
    <w:name w:val="heading 3"/>
    <w:basedOn w:val="Normal"/>
    <w:next w:val="Normal"/>
    <w:link w:val="Ttulo3Char"/>
    <w:uiPriority w:val="9"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</w:rPr>
  </w:style>
  <w:style w:type="paragraph" w:styleId="Ttulo4">
    <w:name w:val="heading 4"/>
    <w:basedOn w:val="Normal"/>
    <w:next w:val="Normal"/>
    <w:link w:val="Ttulo4Ch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rsid w:val="00EB47F9"/>
    <w:pPr>
      <w:spacing w:before="0" w:after="0"/>
    </w:pPr>
    <w:rPr>
      <w:rFonts w:asciiTheme="majorHAnsi" w:hAnsiTheme="majorHAnsi"/>
      <w:b/>
      <w:caps/>
      <w:color w:val="107082" w:themeColor="accent2"/>
      <w:sz w:val="28"/>
    </w:rPr>
  </w:style>
  <w:style w:type="character" w:customStyle="1" w:styleId="CabealhoChar">
    <w:name w:val="Cabeçalho Char"/>
    <w:basedOn w:val="Fontepargpadro"/>
    <w:link w:val="Cabealho"/>
    <w:uiPriority w:val="99"/>
    <w:rsid w:val="00EB47F9"/>
    <w:rPr>
      <w:rFonts w:asciiTheme="majorHAnsi" w:hAnsiTheme="majorHAnsi"/>
      <w:b/>
      <w:caps/>
      <w:color w:val="107082" w:themeColor="accent2"/>
      <w:sz w:val="28"/>
    </w:rPr>
  </w:style>
  <w:style w:type="paragraph" w:styleId="Rodap">
    <w:name w:val="footer"/>
    <w:basedOn w:val="Normal"/>
    <w:link w:val="RodapChar"/>
    <w:uiPriority w:val="99"/>
    <w:rsid w:val="00F8411A"/>
    <w:pPr>
      <w:pBdr>
        <w:top w:val="single" w:sz="8" w:space="1" w:color="F0CDA1" w:themeColor="accent1"/>
      </w:pBdr>
      <w:tabs>
        <w:tab w:val="right" w:pos="10080"/>
      </w:tabs>
      <w:spacing w:after="0" w:line="240" w:lineRule="auto"/>
    </w:pPr>
    <w:rPr>
      <w:sz w:val="18"/>
    </w:rPr>
  </w:style>
  <w:style w:type="character" w:customStyle="1" w:styleId="RodapChar">
    <w:name w:val="Rodapé Char"/>
    <w:basedOn w:val="Fontepargpadro"/>
    <w:link w:val="Rodap"/>
    <w:uiPriority w:val="99"/>
    <w:rsid w:val="00347AF5"/>
    <w:rPr>
      <w:color w:val="595959" w:themeColor="text1" w:themeTint="A6"/>
      <w:sz w:val="18"/>
    </w:rPr>
  </w:style>
  <w:style w:type="character" w:styleId="TextodoEspaoReservado">
    <w:name w:val="Placeholder Text"/>
    <w:basedOn w:val="Fontepargpadro"/>
    <w:uiPriority w:val="99"/>
    <w:semiHidden/>
    <w:rsid w:val="005A20E2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813EC8"/>
    <w:pPr>
      <w:spacing w:after="0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13EC8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33F5E"/>
    <w:pPr>
      <w:numPr>
        <w:ilvl w:val="1"/>
      </w:numPr>
      <w:spacing w:after="0"/>
      <w:jc w:val="center"/>
    </w:pPr>
    <w:rPr>
      <w:rFonts w:eastAsiaTheme="minorEastAsia"/>
      <w:b/>
      <w:i/>
      <w:color w:val="F0CDA1" w:themeColor="accent1"/>
      <w:spacing w:val="15"/>
      <w:sz w:val="48"/>
    </w:rPr>
  </w:style>
  <w:style w:type="character" w:customStyle="1" w:styleId="SubttuloChar">
    <w:name w:val="Subtítulo Char"/>
    <w:basedOn w:val="Fontepargpadro"/>
    <w:link w:val="Subttulo"/>
    <w:uiPriority w:val="11"/>
    <w:rsid w:val="00F33F5E"/>
    <w:rPr>
      <w:rFonts w:eastAsiaTheme="minorEastAsia"/>
      <w:b/>
      <w:i/>
      <w:color w:val="F0CDA1" w:themeColor="accent1"/>
      <w:spacing w:val="15"/>
      <w:sz w:val="48"/>
    </w:rPr>
  </w:style>
  <w:style w:type="character" w:customStyle="1" w:styleId="Ttulo1Char">
    <w:name w:val="Título 1 Char"/>
    <w:basedOn w:val="Fontepargpadro"/>
    <w:link w:val="Ttulo1"/>
    <w:uiPriority w:val="9"/>
    <w:rsid w:val="00A14052"/>
    <w:rPr>
      <w:rFonts w:asciiTheme="majorHAnsi" w:eastAsiaTheme="majorEastAsia" w:hAnsiTheme="majorHAnsi" w:cstheme="majorBidi"/>
      <w:b/>
      <w:caps/>
      <w:color w:val="107082" w:themeColor="accent2"/>
      <w:sz w:val="44"/>
      <w:szCs w:val="32"/>
    </w:rPr>
  </w:style>
  <w:style w:type="paragraph" w:customStyle="1" w:styleId="Padro">
    <w:name w:val="Padrão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PargrafodaLista">
    <w:name w:val="List Paragraph"/>
    <w:basedOn w:val="Normal"/>
    <w:uiPriority w:val="34"/>
    <w:qFormat/>
    <w:rsid w:val="005D2146"/>
    <w:pPr>
      <w:ind w:left="720"/>
      <w:contextualSpacing/>
    </w:pPr>
  </w:style>
  <w:style w:type="character" w:styleId="nfaseSutil">
    <w:name w:val="Subtle Emphasis"/>
    <w:uiPriority w:val="19"/>
    <w:qFormat/>
    <w:rsid w:val="00E85863"/>
    <w:rPr>
      <w:rFonts w:asciiTheme="majorHAnsi" w:hAnsiTheme="majorHAnsi"/>
      <w:b/>
      <w:i w:val="0"/>
      <w:color w:val="107082" w:themeColor="accent2"/>
      <w:sz w:val="28"/>
    </w:rPr>
  </w:style>
  <w:style w:type="character" w:styleId="nfase">
    <w:name w:val="Emphasis"/>
    <w:uiPriority w:val="20"/>
    <w:qFormat/>
    <w:rsid w:val="00F33F5E"/>
    <w:rPr>
      <w:rFonts w:cstheme="minorHAnsi"/>
      <w:i/>
      <w:color w:val="331D01"/>
    </w:rPr>
  </w:style>
  <w:style w:type="character" w:styleId="nfaseIntensa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elacomgrade">
    <w:name w:val="Table Grid"/>
    <w:basedOn w:val="Tabela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Ttulo2Char">
    <w:name w:val="Título 2 Char"/>
    <w:basedOn w:val="Fontepargpadro"/>
    <w:link w:val="Ttulo2"/>
    <w:uiPriority w:val="9"/>
    <w:rsid w:val="00664450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Ttulo3Char">
    <w:name w:val="Título 3 Char"/>
    <w:basedOn w:val="Fontepargpadro"/>
    <w:link w:val="Ttulo3"/>
    <w:uiPriority w:val="9"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CabealhodoSumrio">
    <w:name w:val="TOC Heading"/>
    <w:basedOn w:val="Normal"/>
    <w:next w:val="Normal"/>
    <w:uiPriority w:val="39"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Sumrio1">
    <w:name w:val="toc 1"/>
    <w:basedOn w:val="Normal"/>
    <w:next w:val="Normal"/>
    <w:autoRedefine/>
    <w:uiPriority w:val="39"/>
    <w:rsid w:val="001E1E58"/>
    <w:pPr>
      <w:spacing w:after="100"/>
    </w:pPr>
  </w:style>
  <w:style w:type="character" w:styleId="Hyperlink">
    <w:name w:val="Hyperlink"/>
    <w:basedOn w:val="Fontepargpadro"/>
    <w:uiPriority w:val="99"/>
    <w:unhideWhenUsed/>
    <w:rsid w:val="001E1E58"/>
    <w:rPr>
      <w:color w:val="000000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rsid w:val="00D94688"/>
    <w:pPr>
      <w:tabs>
        <w:tab w:val="right" w:leader="dot" w:pos="5256"/>
      </w:tabs>
      <w:spacing w:after="100"/>
      <w:ind w:left="360"/>
    </w:pPr>
  </w:style>
  <w:style w:type="character" w:styleId="Refdecomentrio">
    <w:name w:val="annotation reference"/>
    <w:basedOn w:val="Fontepargpadro"/>
    <w:uiPriority w:val="99"/>
    <w:semiHidden/>
    <w:unhideWhenUsed/>
    <w:rsid w:val="007C136F"/>
    <w:rPr>
      <w:sz w:val="16"/>
      <w:szCs w:val="16"/>
    </w:rPr>
  </w:style>
  <w:style w:type="paragraph" w:styleId="SemEspaamento">
    <w:name w:val="No Spacing"/>
    <w:uiPriority w:val="1"/>
    <w:semiHidden/>
    <w:qFormat/>
    <w:rsid w:val="009B35B5"/>
    <w:pPr>
      <w:spacing w:after="0" w:line="240" w:lineRule="auto"/>
    </w:pPr>
    <w:rPr>
      <w:i/>
    </w:rPr>
  </w:style>
  <w:style w:type="paragraph" w:styleId="Commarcadores">
    <w:name w:val="List Bullet"/>
    <w:basedOn w:val="Normal"/>
    <w:uiPriority w:val="99"/>
    <w:rsid w:val="00A14052"/>
    <w:pPr>
      <w:numPr>
        <w:numId w:val="1"/>
      </w:numPr>
      <w:spacing w:before="0" w:line="276" w:lineRule="auto"/>
      <w:ind w:left="340" w:hanging="340"/>
    </w:pPr>
  </w:style>
  <w:style w:type="paragraph" w:styleId="Numerada">
    <w:name w:val="List Number"/>
    <w:basedOn w:val="Normal"/>
    <w:uiPriority w:val="99"/>
    <w:rsid w:val="0003123C"/>
    <w:pPr>
      <w:numPr>
        <w:numId w:val="6"/>
      </w:numPr>
      <w:spacing w:before="0" w:after="200" w:line="276" w:lineRule="auto"/>
      <w:ind w:left="340" w:hanging="340"/>
    </w:pPr>
  </w:style>
  <w:style w:type="character" w:styleId="Forte">
    <w:name w:val="Strong"/>
    <w:basedOn w:val="Fontepargpadro"/>
    <w:uiPriority w:val="22"/>
    <w:semiHidden/>
    <w:qFormat/>
    <w:rsid w:val="00BA31C4"/>
    <w:rPr>
      <w:b/>
      <w:bCs/>
    </w:rPr>
  </w:style>
  <w:style w:type="character" w:customStyle="1" w:styleId="Negrito">
    <w:name w:val="Negrito"/>
    <w:uiPriority w:val="1"/>
    <w:qFormat/>
    <w:rsid w:val="00BA31C4"/>
    <w:rPr>
      <w:b/>
      <w:bCs/>
    </w:rPr>
  </w:style>
  <w:style w:type="paragraph" w:styleId="Commarcadores2">
    <w:name w:val="List Bullet 2"/>
    <w:basedOn w:val="Normal"/>
    <w:uiPriority w:val="99"/>
    <w:rsid w:val="00D27AF8"/>
    <w:pPr>
      <w:numPr>
        <w:numId w:val="7"/>
      </w:numPr>
      <w:spacing w:before="0"/>
    </w:pPr>
  </w:style>
  <w:style w:type="paragraph" w:customStyle="1" w:styleId="Ttulodogrfico1">
    <w:name w:val="Título do gráfico 1"/>
    <w:basedOn w:val="Normal"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Ttulodogrfico2">
    <w:name w:val="Título do gráfico 2"/>
    <w:basedOn w:val="Normal"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Ttulodogrfico3">
    <w:name w:val="Título do gráfico 3"/>
    <w:basedOn w:val="Normal"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Ttulodogrfico4">
    <w:name w:val="Título do gráfico 4"/>
    <w:basedOn w:val="Normal"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Marcadordegrfico">
    <w:name w:val="Marcador de gráfico"/>
    <w:basedOn w:val="Normal"/>
    <w:qFormat/>
    <w:rsid w:val="008965F6"/>
    <w:pPr>
      <w:numPr>
        <w:numId w:val="2"/>
      </w:numPr>
      <w:spacing w:before="0" w:after="0" w:line="216" w:lineRule="auto"/>
      <w:ind w:left="284" w:hanging="284"/>
    </w:pPr>
    <w:rPr>
      <w:sz w:val="20"/>
    </w:rPr>
  </w:style>
  <w:style w:type="paragraph" w:customStyle="1" w:styleId="Marcadordegrfico2">
    <w:name w:val="Marcador de gráfico 2"/>
    <w:basedOn w:val="Normal"/>
    <w:qFormat/>
    <w:rsid w:val="008965F6"/>
    <w:pPr>
      <w:numPr>
        <w:numId w:val="4"/>
      </w:numPr>
      <w:spacing w:before="0" w:after="0" w:line="216" w:lineRule="auto"/>
      <w:ind w:left="284" w:hanging="284"/>
    </w:pPr>
    <w:rPr>
      <w:sz w:val="20"/>
    </w:rPr>
  </w:style>
  <w:style w:type="paragraph" w:customStyle="1" w:styleId="Marcadordegrfico3">
    <w:name w:val="Marcador de gráfico 3"/>
    <w:basedOn w:val="Normal"/>
    <w:qFormat/>
    <w:rsid w:val="008965F6"/>
    <w:pPr>
      <w:numPr>
        <w:numId w:val="3"/>
      </w:numPr>
      <w:spacing w:before="0" w:after="0" w:line="216" w:lineRule="auto"/>
      <w:ind w:left="284" w:hanging="284"/>
    </w:pPr>
    <w:rPr>
      <w:sz w:val="20"/>
    </w:rPr>
  </w:style>
  <w:style w:type="paragraph" w:customStyle="1" w:styleId="Marcadordegrfico4">
    <w:name w:val="Marcador de gráfico 4"/>
    <w:basedOn w:val="Normal"/>
    <w:qFormat/>
    <w:rsid w:val="008965F6"/>
    <w:pPr>
      <w:numPr>
        <w:numId w:val="5"/>
      </w:numPr>
      <w:spacing w:before="0" w:after="0" w:line="240" w:lineRule="auto"/>
      <w:ind w:left="284" w:hanging="284"/>
    </w:pPr>
    <w:rPr>
      <w:sz w:val="20"/>
    </w:rPr>
  </w:style>
  <w:style w:type="paragraph" w:customStyle="1" w:styleId="Textodetabela">
    <w:name w:val="Texto de tabela"/>
    <w:basedOn w:val="Normal"/>
    <w:next w:val="Normal"/>
    <w:qFormat/>
    <w:rsid w:val="00A14052"/>
    <w:pPr>
      <w:spacing w:before="0" w:after="0" w:line="240" w:lineRule="auto"/>
    </w:pPr>
    <w:rPr>
      <w:sz w:val="16"/>
    </w:rPr>
  </w:style>
  <w:style w:type="paragraph" w:customStyle="1" w:styleId="Cabealhodatabela">
    <w:name w:val="Cabeçalho da tabela"/>
    <w:basedOn w:val="Normal"/>
    <w:qFormat/>
    <w:rsid w:val="0068738C"/>
    <w:pPr>
      <w:spacing w:before="0" w:after="0" w:line="216" w:lineRule="auto"/>
      <w:ind w:left="85"/>
    </w:pPr>
    <w:rPr>
      <w:b/>
      <w:color w:val="FFFFFF" w:themeColor="background1"/>
      <w:sz w:val="16"/>
      <w:szCs w:val="18"/>
    </w:rPr>
  </w:style>
  <w:style w:type="paragraph" w:customStyle="1" w:styleId="Cabealho2">
    <w:name w:val="Cabeçalho2"/>
    <w:basedOn w:val="Normal"/>
    <w:next w:val="Normal"/>
    <w:link w:val="CaracteresCabealho2"/>
    <w:qFormat/>
    <w:rsid w:val="00BA3E51"/>
    <w:pPr>
      <w:spacing w:before="0" w:after="0"/>
    </w:pPr>
    <w:rPr>
      <w:i/>
    </w:rPr>
  </w:style>
  <w:style w:type="paragraph" w:customStyle="1" w:styleId="Totaldatabela">
    <w:name w:val="Total da tabela"/>
    <w:basedOn w:val="Normal"/>
    <w:next w:val="Normal"/>
    <w:link w:val="CaracterestotaisdaTabela"/>
    <w:qFormat/>
    <w:rsid w:val="00A14052"/>
    <w:pPr>
      <w:spacing w:before="0" w:after="0" w:line="256" w:lineRule="auto"/>
    </w:pPr>
    <w:rPr>
      <w:rFonts w:ascii="Arial" w:eastAsia="Arial" w:hAnsi="Arial" w:cs="Times New Roman"/>
      <w:b/>
      <w:bCs/>
      <w:caps/>
      <w:color w:val="404040" w:themeColor="text1" w:themeTint="BF"/>
      <w:sz w:val="16"/>
      <w:szCs w:val="22"/>
    </w:rPr>
  </w:style>
  <w:style w:type="character" w:customStyle="1" w:styleId="CaracteresCabealho2">
    <w:name w:val="Caracteres Cabeçalho2"/>
    <w:basedOn w:val="Fontepargpadro"/>
    <w:link w:val="Cabealho2"/>
    <w:rsid w:val="00BA3E51"/>
    <w:rPr>
      <w:i/>
    </w:rPr>
  </w:style>
  <w:style w:type="character" w:customStyle="1" w:styleId="CaracterestotaisdaTabela">
    <w:name w:val="Caracteres totais da Tabela"/>
    <w:basedOn w:val="Fontepargpadro"/>
    <w:link w:val="Totaldatabela"/>
    <w:rsid w:val="00A14052"/>
    <w:rPr>
      <w:rFonts w:ascii="Arial" w:eastAsia="Arial" w:hAnsi="Arial" w:cs="Times New Roman"/>
      <w:b/>
      <w:bCs/>
      <w:caps/>
      <w:color w:val="404040" w:themeColor="text1" w:themeTint="BF"/>
      <w:sz w:val="16"/>
      <w:szCs w:val="22"/>
    </w:rPr>
  </w:style>
  <w:style w:type="paragraph" w:customStyle="1" w:styleId="Textodatabeladireita">
    <w:name w:val="Texto da tabela à direita"/>
    <w:basedOn w:val="Normal"/>
    <w:next w:val="Normal"/>
    <w:link w:val="Caracteredetextodatabeladireita"/>
    <w:qFormat/>
    <w:rsid w:val="0068738C"/>
    <w:pPr>
      <w:spacing w:before="0" w:after="0" w:line="240" w:lineRule="auto"/>
      <w:jc w:val="right"/>
    </w:pPr>
    <w:rPr>
      <w:sz w:val="16"/>
    </w:rPr>
  </w:style>
  <w:style w:type="paragraph" w:customStyle="1" w:styleId="Textodatabelaemnegrito">
    <w:name w:val="Texto da tabela em negrito"/>
    <w:basedOn w:val="Normal"/>
    <w:next w:val="Normal"/>
    <w:link w:val="Caracteredetextodatabelaemnegrito"/>
    <w:qFormat/>
    <w:rsid w:val="009C018F"/>
    <w:pPr>
      <w:spacing w:before="0" w:after="0" w:line="240" w:lineRule="auto"/>
    </w:pPr>
    <w:rPr>
      <w:b/>
      <w:sz w:val="18"/>
    </w:rPr>
  </w:style>
  <w:style w:type="character" w:customStyle="1" w:styleId="Caracteredetextodatabeladireita">
    <w:name w:val="Caractere de texto da tabela à direita"/>
    <w:basedOn w:val="Fontepargpadro"/>
    <w:link w:val="Textodatabeladireita"/>
    <w:rsid w:val="0068738C"/>
    <w:rPr>
      <w:sz w:val="16"/>
    </w:rPr>
  </w:style>
  <w:style w:type="character" w:customStyle="1" w:styleId="Caracteredetextodatabelaemnegrito">
    <w:name w:val="Caractere de texto da tabela em negrito"/>
    <w:basedOn w:val="Fontepargpadro"/>
    <w:link w:val="Textodatabelaemnegrito"/>
    <w:rsid w:val="009C018F"/>
    <w:rPr>
      <w:b/>
      <w:sz w:val="18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C645D1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6560E"/>
    <w:rPr>
      <w:color w:val="00000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9062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lang w:val="pt-BR" w:eastAsia="pt-BR"/>
    </w:rPr>
  </w:style>
  <w:style w:type="character" w:customStyle="1" w:styleId="apple-tab-span">
    <w:name w:val="apple-tab-span"/>
    <w:basedOn w:val="Fontepargpadro"/>
    <w:rsid w:val="00FF2704"/>
  </w:style>
  <w:style w:type="paragraph" w:styleId="Sumrio3">
    <w:name w:val="toc 3"/>
    <w:basedOn w:val="Normal"/>
    <w:next w:val="Normal"/>
    <w:autoRedefine/>
    <w:uiPriority w:val="39"/>
    <w:unhideWhenUsed/>
    <w:rsid w:val="00DB5935"/>
    <w:pPr>
      <w:spacing w:before="0" w:after="100" w:line="259" w:lineRule="auto"/>
      <w:ind w:left="440"/>
    </w:pPr>
    <w:rPr>
      <w:rFonts w:eastAsiaTheme="minorEastAsia" w:cs="Times New Roman"/>
      <w:color w:val="auto"/>
      <w:sz w:val="22"/>
      <w:szCs w:val="22"/>
      <w:lang w:val="pt-BR" w:eastAsia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9B3AAD"/>
    <w:pPr>
      <w:spacing w:before="0"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9B3AAD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9B3AA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7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2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2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3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7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8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0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3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3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yperlink" Target="mailto:lucasnsilva@gmail.com" TargetMode="External"/><Relationship Id="rId26" Type="http://schemas.openxmlformats.org/officeDocument/2006/relationships/image" Target="media/image6.png"/><Relationship Id="rId39" Type="http://schemas.openxmlformats.org/officeDocument/2006/relationships/hyperlink" Target="https://pt.wikipedia.org/wiki/HTML" TargetMode="External"/><Relationship Id="rId21" Type="http://schemas.openxmlformats.org/officeDocument/2006/relationships/hyperlink" Target="https://www.zkteco.com.br/solucoes/visitantes/" TargetMode="External"/><Relationship Id="rId34" Type="http://schemas.openxmlformats.org/officeDocument/2006/relationships/image" Target="media/image14.png"/><Relationship Id="rId42" Type="http://schemas.openxmlformats.org/officeDocument/2006/relationships/footer" Target="footer3.xml"/><Relationship Id="rId47" Type="http://schemas.openxmlformats.org/officeDocument/2006/relationships/glossaryDocument" Target="glossary/document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mailto:bcrosado1@gmail.com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hyperlink" Target="https://pt.wikipedia.org/wiki/Software" TargetMode="External"/><Relationship Id="rId40" Type="http://schemas.openxmlformats.org/officeDocument/2006/relationships/hyperlink" Target="https://blog.leucotron.com.br/voce-sabe-como-funciona-um-sistema-pabx/?utm_source=blog&amp;utm_campaign=rc_blogpost" TargetMode="External"/><Relationship Id="rId45" Type="http://schemas.openxmlformats.org/officeDocument/2006/relationships/footer" Target="footer5.xml"/><Relationship Id="rId5" Type="http://schemas.openxmlformats.org/officeDocument/2006/relationships/numbering" Target="numbering.xml"/><Relationship Id="rId15" Type="http://schemas.openxmlformats.org/officeDocument/2006/relationships/hyperlink" Target="mailto:tonnybrow@yahoo.com.br" TargetMode="External"/><Relationship Id="rId23" Type="http://schemas.openxmlformats.org/officeDocument/2006/relationships/hyperlink" Target="https://www.defesacivil.sc.gov.br/monitoramento-e-alerta-o-que-e/" TargetMode="External"/><Relationship Id="rId28" Type="http://schemas.openxmlformats.org/officeDocument/2006/relationships/image" Target="media/image8.png"/><Relationship Id="rId36" Type="http://schemas.openxmlformats.org/officeDocument/2006/relationships/hyperlink" Target="https://pt.wikipedia.org/wiki/Servidor" TargetMode="External"/><Relationship Id="rId10" Type="http://schemas.openxmlformats.org/officeDocument/2006/relationships/endnotes" Target="endnotes.xml"/><Relationship Id="rId19" Type="http://schemas.openxmlformats.org/officeDocument/2006/relationships/hyperlink" Target="mailto:nafurigo@hotmail.com" TargetMode="External"/><Relationship Id="rId31" Type="http://schemas.openxmlformats.org/officeDocument/2006/relationships/image" Target="media/image11.png"/><Relationship Id="rId44" Type="http://schemas.openxmlformats.org/officeDocument/2006/relationships/footer" Target="footer4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hyperlink" Target="https://blog.groupsoftware.com.br/condominio-inteligente-2/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16.png"/><Relationship Id="rId48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2.xml"/><Relationship Id="rId17" Type="http://schemas.openxmlformats.org/officeDocument/2006/relationships/hyperlink" Target="mailto:izaiasn@hotmail.com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hyperlink" Target="https://pt.wikipedia.org/wiki/HTTP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3.png"/><Relationship Id="rId41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tos\AppData\Roaming\Microsoft\Templates\Plano%20de%20neg&#243;cios%20familia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E20821E51CC4B6499B43E85681ABE4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76D5418-BBA0-431E-B7B6-CA715ED15EBB}"/>
      </w:docPartPr>
      <w:docPartBody>
        <w:p w:rsidR="00011B3C" w:rsidRDefault="00AE43DD">
          <w:pPr>
            <w:pStyle w:val="3E20821E51CC4B6499B43E85681ABE4D"/>
          </w:pPr>
          <w:r w:rsidRPr="00EB2AC1">
            <w:rPr>
              <w:noProof/>
              <w:lang w:bidi="pt-BR"/>
            </w:rPr>
            <w:t>NEGÓCIO DOMÉSTICO</w:t>
          </w:r>
        </w:p>
      </w:docPartBody>
    </w:docPart>
    <w:docPart>
      <w:docPartPr>
        <w:name w:val="ADCB202FA3B64FBEAEF5655B80B081E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A16DBE7-BB04-4F68-9215-7251D2811C26}"/>
      </w:docPartPr>
      <w:docPartBody>
        <w:p w:rsidR="00011B3C" w:rsidRDefault="00AE43DD">
          <w:pPr>
            <w:pStyle w:val="ADCB202FA3B64FBEAEF5655B80B081EF"/>
          </w:pPr>
          <w:r w:rsidRPr="00EB2AC1">
            <w:rPr>
              <w:rStyle w:val="TtuloChar"/>
              <w:noProof/>
              <w:lang w:bidi="pt-BR"/>
            </w:rPr>
            <w:t>SERVIÇOS PROFISSIONAIS</w:t>
          </w:r>
        </w:p>
      </w:docPartBody>
    </w:docPart>
    <w:docPart>
      <w:docPartPr>
        <w:name w:val="876D0951946541F8BA5E667035ED302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B4E4CA9-5B02-4779-9F9E-9D9DBCF7A7F9}"/>
      </w:docPartPr>
      <w:docPartBody>
        <w:p w:rsidR="00011B3C" w:rsidRDefault="00AE43DD">
          <w:pPr>
            <w:pStyle w:val="876D0951946541F8BA5E667035ED302B"/>
          </w:pPr>
          <w:r w:rsidRPr="00EB2AC1">
            <w:rPr>
              <w:noProof/>
              <w:lang w:bidi="pt-BR"/>
            </w:rPr>
            <w:t>Plano de negócios</w:t>
          </w:r>
        </w:p>
      </w:docPartBody>
    </w:docPart>
    <w:docPart>
      <w:docPartPr>
        <w:name w:val="9C626EE7B05947939EC2F5A53B9564F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5DF9661-EECB-411A-94D9-5F351B6F52EC}"/>
      </w:docPartPr>
      <w:docPartBody>
        <w:p w:rsidR="00011B3C" w:rsidRDefault="000C30BA" w:rsidP="000C30BA">
          <w:pPr>
            <w:pStyle w:val="9C626EE7B05947939EC2F5A53B9564FF"/>
          </w:pPr>
          <w:bookmarkStart w:id="0" w:name="_Hlk786744"/>
          <w:bookmarkStart w:id="1" w:name="_Hlk786768"/>
          <w:bookmarkEnd w:id="0"/>
          <w:bookmarkEnd w:id="1"/>
          <w:r w:rsidRPr="00EB2AC1">
            <w:rPr>
              <w:rStyle w:val="Negrito"/>
              <w:noProof/>
              <w:lang w:bidi="pt-BR"/>
            </w:rPr>
            <w:t>Oportunidade:</w:t>
          </w:r>
        </w:p>
      </w:docPartBody>
    </w:docPart>
    <w:docPart>
      <w:docPartPr>
        <w:name w:val="A31D06211BF24FF6BFA4C439D8D8B6A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47CB959-9A52-402E-961E-A332D190E4C5}"/>
      </w:docPartPr>
      <w:docPartBody>
        <w:p w:rsidR="00011B3C" w:rsidRDefault="000C30BA" w:rsidP="000C30BA">
          <w:pPr>
            <w:pStyle w:val="A31D06211BF24FF6BFA4C439D8D8B6A9"/>
          </w:pPr>
          <w:r w:rsidRPr="00EB2AC1">
            <w:rPr>
              <w:rStyle w:val="Negrito"/>
              <w:noProof/>
              <w:lang w:bidi="pt-BR"/>
            </w:rPr>
            <w:t>Missão:</w:t>
          </w:r>
        </w:p>
      </w:docPartBody>
    </w:docPart>
    <w:docPart>
      <w:docPartPr>
        <w:name w:val="DF95ECC525574572951F02893B2E2D1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4959AE5-D348-4BB0-850A-2012F7304B71}"/>
      </w:docPartPr>
      <w:docPartBody>
        <w:p w:rsidR="00011B3C" w:rsidRDefault="000C30BA" w:rsidP="000C30BA">
          <w:pPr>
            <w:pStyle w:val="DF95ECC525574572951F02893B2E2D11"/>
          </w:pPr>
          <w:r w:rsidRPr="00EB2AC1">
            <w:rPr>
              <w:rStyle w:val="Negrito"/>
              <w:noProof/>
              <w:lang w:bidi="pt-BR"/>
            </w:rPr>
            <w:t>Solução: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panose1 w:val="02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3"/>
    <w:multiLevelType w:val="singleLevel"/>
    <w:tmpl w:val="8E049D40"/>
    <w:lvl w:ilvl="0">
      <w:start w:val="1"/>
      <w:numFmt w:val="bullet"/>
      <w:pStyle w:val="Commarcadores2"/>
      <w:lvlText w:val="o"/>
      <w:lvlJc w:val="left"/>
      <w:pPr>
        <w:ind w:left="720" w:hanging="360"/>
      </w:pPr>
      <w:rPr>
        <w:rFonts w:ascii="Courier New" w:hAnsi="Courier New" w:cs="Courier New" w:hint="default"/>
        <w:color w:val="ED7D31" w:themeColor="accent2"/>
      </w:rPr>
    </w:lvl>
  </w:abstractNum>
  <w:abstractNum w:abstractNumId="1" w15:restartNumberingAfterBreak="0">
    <w:nsid w:val="010675B0"/>
    <w:multiLevelType w:val="hybridMultilevel"/>
    <w:tmpl w:val="442A5648"/>
    <w:lvl w:ilvl="0" w:tplc="A4946864">
      <w:start w:val="1"/>
      <w:numFmt w:val="bullet"/>
      <w:pStyle w:val="Marcadordegrfico4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  <w:u w:color="5B9BD5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1B0354"/>
    <w:multiLevelType w:val="hybridMultilevel"/>
    <w:tmpl w:val="0464C5E2"/>
    <w:lvl w:ilvl="0" w:tplc="13A87BB0">
      <w:start w:val="1"/>
      <w:numFmt w:val="bullet"/>
      <w:pStyle w:val="Marcadordegrfico3"/>
      <w:lvlText w:val=""/>
      <w:lvlJc w:val="left"/>
      <w:pPr>
        <w:ind w:left="720" w:hanging="360"/>
      </w:pPr>
      <w:rPr>
        <w:rFonts w:ascii="Symbol" w:hAnsi="Symbol" w:hint="default"/>
        <w:color w:val="70AD47" w:themeColor="accent6"/>
        <w:u w:color="5B9BD5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059C5"/>
    <w:multiLevelType w:val="hybridMultilevel"/>
    <w:tmpl w:val="117894FC"/>
    <w:lvl w:ilvl="0" w:tplc="3060231A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  <w:u w:color="5B9BD5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277AFC"/>
    <w:multiLevelType w:val="hybridMultilevel"/>
    <w:tmpl w:val="251E707C"/>
    <w:lvl w:ilvl="0" w:tplc="C7BC33B2">
      <w:start w:val="1"/>
      <w:numFmt w:val="bullet"/>
      <w:pStyle w:val="Marcadordegrfico"/>
      <w:lvlText w:val=""/>
      <w:lvlJc w:val="left"/>
      <w:pPr>
        <w:ind w:left="720" w:hanging="360"/>
      </w:pPr>
      <w:rPr>
        <w:rFonts w:ascii="Symbol" w:hAnsi="Symbol" w:hint="default"/>
        <w:color w:val="A5A5A5" w:themeColor="accent3"/>
        <w:u w:color="5B9BD5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9448EF"/>
    <w:multiLevelType w:val="hybridMultilevel"/>
    <w:tmpl w:val="A92A2166"/>
    <w:lvl w:ilvl="0" w:tplc="A4583C36">
      <w:start w:val="1"/>
      <w:numFmt w:val="bullet"/>
      <w:pStyle w:val="Marcadordegrfico2"/>
      <w:lvlText w:val=""/>
      <w:lvlJc w:val="left"/>
      <w:pPr>
        <w:ind w:left="720" w:hanging="360"/>
      </w:pPr>
      <w:rPr>
        <w:rFonts w:ascii="Symbol" w:hAnsi="Symbol" w:hint="default"/>
        <w:color w:val="4472C4" w:themeColor="accent5"/>
        <w:u w:color="5B9BD5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8C1828"/>
    <w:multiLevelType w:val="hybridMultilevel"/>
    <w:tmpl w:val="45148FEC"/>
    <w:lvl w:ilvl="0" w:tplc="C9B6E9BC">
      <w:start w:val="1"/>
      <w:numFmt w:val="decimal"/>
      <w:pStyle w:val="Numerada"/>
      <w:lvlText w:val="%1."/>
      <w:lvlJc w:val="left"/>
      <w:pPr>
        <w:ind w:left="720" w:hanging="360"/>
      </w:pPr>
      <w:rPr>
        <w:rFonts w:hint="default"/>
        <w:b/>
        <w:color w:val="ED7D31" w:themeColor="accent2"/>
        <w:u w:color="5B9BD5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5"/>
  </w:num>
  <w:num w:numId="5">
    <w:abstractNumId w:val="2"/>
  </w:num>
  <w:num w:numId="6">
    <w:abstractNumId w:val="1"/>
  </w:num>
  <w:num w:numId="7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30BA"/>
    <w:rsid w:val="00011B3C"/>
    <w:rsid w:val="000C30BA"/>
    <w:rsid w:val="002209CA"/>
    <w:rsid w:val="00392651"/>
    <w:rsid w:val="00434B59"/>
    <w:rsid w:val="006E2044"/>
    <w:rsid w:val="00AE4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3E20821E51CC4B6499B43E85681ABE4D">
    <w:name w:val="3E20821E51CC4B6499B43E85681ABE4D"/>
  </w:style>
  <w:style w:type="paragraph" w:styleId="Ttulo">
    <w:name w:val="Title"/>
    <w:basedOn w:val="Normal"/>
    <w:next w:val="Normal"/>
    <w:link w:val="TtuloChar"/>
    <w:uiPriority w:val="10"/>
    <w:qFormat/>
    <w:pPr>
      <w:spacing w:before="120" w:after="0" w:line="288" w:lineRule="auto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  <w:lang w:val="pt-PT" w:eastAsia="en-US"/>
    </w:rPr>
  </w:style>
  <w:style w:type="character" w:customStyle="1" w:styleId="TtuloChar">
    <w:name w:val="Título Char"/>
    <w:basedOn w:val="Fontepargpadro"/>
    <w:link w:val="Ttulo"/>
    <w:uiPriority w:val="10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  <w:lang w:val="pt-PT" w:eastAsia="en-US"/>
    </w:rPr>
  </w:style>
  <w:style w:type="paragraph" w:customStyle="1" w:styleId="ADCB202FA3B64FBEAEF5655B80B081EF">
    <w:name w:val="ADCB202FA3B64FBEAEF5655B80B081EF"/>
  </w:style>
  <w:style w:type="paragraph" w:customStyle="1" w:styleId="876D0951946541F8BA5E667035ED302B">
    <w:name w:val="876D0951946541F8BA5E667035ED302B"/>
  </w:style>
  <w:style w:type="paragraph" w:customStyle="1" w:styleId="8EE2584328E040CABA3FFAD47A6E01A1">
    <w:name w:val="8EE2584328E040CABA3FFAD47A6E01A1"/>
  </w:style>
  <w:style w:type="paragraph" w:customStyle="1" w:styleId="BB5F07E4CCD840F9940D4C2DBDA37AFB">
    <w:name w:val="BB5F07E4CCD840F9940D4C2DBDA37AFB"/>
  </w:style>
  <w:style w:type="paragraph" w:styleId="Commarcadores">
    <w:name w:val="List Bullet"/>
    <w:basedOn w:val="Normal"/>
    <w:uiPriority w:val="99"/>
    <w:pPr>
      <w:numPr>
        <w:numId w:val="1"/>
      </w:numPr>
      <w:spacing w:after="120" w:line="276" w:lineRule="auto"/>
      <w:ind w:left="340" w:hanging="340"/>
    </w:pPr>
    <w:rPr>
      <w:rFonts w:eastAsiaTheme="minorHAnsi"/>
      <w:color w:val="595959" w:themeColor="text1" w:themeTint="A6"/>
      <w:sz w:val="24"/>
      <w:szCs w:val="24"/>
      <w:lang w:val="pt-PT" w:eastAsia="en-US"/>
    </w:rPr>
  </w:style>
  <w:style w:type="paragraph" w:customStyle="1" w:styleId="B3DCEDC7D0594F49A0C0B928D8537A8A">
    <w:name w:val="B3DCEDC7D0594F49A0C0B928D8537A8A"/>
  </w:style>
  <w:style w:type="paragraph" w:customStyle="1" w:styleId="4BA2862C69FA44328E8AD2A5144C3E10">
    <w:name w:val="4BA2862C69FA44328E8AD2A5144C3E10"/>
  </w:style>
  <w:style w:type="paragraph" w:customStyle="1" w:styleId="45E70AE200B04657AD374D28641FCEF4">
    <w:name w:val="45E70AE200B04657AD374D28641FCEF4"/>
  </w:style>
  <w:style w:type="paragraph" w:styleId="Numerada">
    <w:name w:val="List Number"/>
    <w:basedOn w:val="Normal"/>
    <w:uiPriority w:val="99"/>
    <w:pPr>
      <w:numPr>
        <w:numId w:val="2"/>
      </w:numPr>
      <w:spacing w:after="200" w:line="276" w:lineRule="auto"/>
      <w:ind w:left="340" w:hanging="340"/>
    </w:pPr>
    <w:rPr>
      <w:rFonts w:eastAsiaTheme="minorHAnsi"/>
      <w:color w:val="595959" w:themeColor="text1" w:themeTint="A6"/>
      <w:sz w:val="24"/>
      <w:szCs w:val="24"/>
      <w:lang w:val="pt-PT" w:eastAsia="en-US"/>
    </w:rPr>
  </w:style>
  <w:style w:type="paragraph" w:customStyle="1" w:styleId="E744EF6AC20E4DB4B860FFF8401C3DED">
    <w:name w:val="E744EF6AC20E4DB4B860FFF8401C3DED"/>
  </w:style>
  <w:style w:type="paragraph" w:customStyle="1" w:styleId="B04C24C451E64460B864CDB356478A65">
    <w:name w:val="B04C24C451E64460B864CDB356478A65"/>
  </w:style>
  <w:style w:type="paragraph" w:customStyle="1" w:styleId="648B7EA7F7474E5FAE560685155DFFB8">
    <w:name w:val="648B7EA7F7474E5FAE560685155DFFB8"/>
  </w:style>
  <w:style w:type="character" w:customStyle="1" w:styleId="Negrito">
    <w:name w:val="Negrito"/>
    <w:uiPriority w:val="1"/>
    <w:qFormat/>
    <w:rsid w:val="006E2044"/>
    <w:rPr>
      <w:b/>
      <w:bCs/>
    </w:rPr>
  </w:style>
  <w:style w:type="paragraph" w:customStyle="1" w:styleId="011DBBFA9FFC4A448D5F80BE6A333A9F">
    <w:name w:val="011DBBFA9FFC4A448D5F80BE6A333A9F"/>
  </w:style>
  <w:style w:type="paragraph" w:customStyle="1" w:styleId="EC288A8ACC9A4E9EAFA56711B085B1EA">
    <w:name w:val="EC288A8ACC9A4E9EAFA56711B085B1EA"/>
  </w:style>
  <w:style w:type="paragraph" w:customStyle="1" w:styleId="716163220BE843E08574F23B5BB2C645">
    <w:name w:val="716163220BE843E08574F23B5BB2C645"/>
  </w:style>
  <w:style w:type="paragraph" w:customStyle="1" w:styleId="3E830F9D3BE843E1B74CBF7517F9695E">
    <w:name w:val="3E830F9D3BE843E1B74CBF7517F9695E"/>
  </w:style>
  <w:style w:type="paragraph" w:customStyle="1" w:styleId="876DC356A9AC4EC0934EF89590095FD0">
    <w:name w:val="876DC356A9AC4EC0934EF89590095FD0"/>
  </w:style>
  <w:style w:type="paragraph" w:customStyle="1" w:styleId="A595FB5E9F3843F8A29C1B74BEC4699C">
    <w:name w:val="A595FB5E9F3843F8A29C1B74BEC4699C"/>
  </w:style>
  <w:style w:type="paragraph" w:customStyle="1" w:styleId="792E4D223E584D98A7CD2918C123DC5C">
    <w:name w:val="792E4D223E584D98A7CD2918C123DC5C"/>
  </w:style>
  <w:style w:type="paragraph" w:customStyle="1" w:styleId="16971E24F8F44796A4CEBA49845A8A2C">
    <w:name w:val="16971E24F8F44796A4CEBA49845A8A2C"/>
  </w:style>
  <w:style w:type="paragraph" w:customStyle="1" w:styleId="F58CF4EC5B934D95B66DA739FBC19C55">
    <w:name w:val="F58CF4EC5B934D95B66DA739FBC19C55"/>
  </w:style>
  <w:style w:type="paragraph" w:customStyle="1" w:styleId="76C1D68FF447401E982040EE5AF0B58D">
    <w:name w:val="76C1D68FF447401E982040EE5AF0B58D"/>
  </w:style>
  <w:style w:type="paragraph" w:customStyle="1" w:styleId="DF144A7F12D045AEBF19D2A01841A660">
    <w:name w:val="DF144A7F12D045AEBF19D2A01841A660"/>
  </w:style>
  <w:style w:type="paragraph" w:customStyle="1" w:styleId="9C2CB6954431410C911863768B75DD85">
    <w:name w:val="9C2CB6954431410C911863768B75DD85"/>
  </w:style>
  <w:style w:type="paragraph" w:customStyle="1" w:styleId="E15DFE6661B94C61B5771A8F3A353AD6">
    <w:name w:val="E15DFE6661B94C61B5771A8F3A353AD6"/>
  </w:style>
  <w:style w:type="paragraph" w:customStyle="1" w:styleId="4C8300A51E7A46CB9AA87B05B8084971">
    <w:name w:val="4C8300A51E7A46CB9AA87B05B8084971"/>
  </w:style>
  <w:style w:type="paragraph" w:customStyle="1" w:styleId="757E003BC9E14E82B8D495A4A3D20D68">
    <w:name w:val="757E003BC9E14E82B8D495A4A3D20D68"/>
  </w:style>
  <w:style w:type="paragraph" w:customStyle="1" w:styleId="7BCD56C3BDAE42CF9E304CEFBA0E7524">
    <w:name w:val="7BCD56C3BDAE42CF9E304CEFBA0E7524"/>
  </w:style>
  <w:style w:type="paragraph" w:customStyle="1" w:styleId="630E3C93E21442378DD3503C756A9199">
    <w:name w:val="630E3C93E21442378DD3503C756A9199"/>
  </w:style>
  <w:style w:type="paragraph" w:customStyle="1" w:styleId="05823735E5CE43C8BEF337552C2D14FC">
    <w:name w:val="05823735E5CE43C8BEF337552C2D14FC"/>
  </w:style>
  <w:style w:type="paragraph" w:customStyle="1" w:styleId="C2C5D8689D8E41D6A7348687D9BC068A">
    <w:name w:val="C2C5D8689D8E41D6A7348687D9BC068A"/>
  </w:style>
  <w:style w:type="paragraph" w:customStyle="1" w:styleId="863FFA845C32436F8BC0436596B945AC">
    <w:name w:val="863FFA845C32436F8BC0436596B945AC"/>
  </w:style>
  <w:style w:type="paragraph" w:customStyle="1" w:styleId="6B1EFA8CC53D46E9B48BD4C70C3058C6">
    <w:name w:val="6B1EFA8CC53D46E9B48BD4C70C3058C6"/>
  </w:style>
  <w:style w:type="paragraph" w:customStyle="1" w:styleId="F03C5BC642DD4C73BD842D95DE5DDA9D">
    <w:name w:val="F03C5BC642DD4C73BD842D95DE5DDA9D"/>
  </w:style>
  <w:style w:type="paragraph" w:customStyle="1" w:styleId="963EF709915D438EAAB2863C432F38D0">
    <w:name w:val="963EF709915D438EAAB2863C432F38D0"/>
  </w:style>
  <w:style w:type="paragraph" w:customStyle="1" w:styleId="5F0233379C474E4BAEF8168B9E9C585C">
    <w:name w:val="5F0233379C474E4BAEF8168B9E9C585C"/>
  </w:style>
  <w:style w:type="paragraph" w:customStyle="1" w:styleId="269ABCF620094AB9A0A42BF07E58B395">
    <w:name w:val="269ABCF620094AB9A0A42BF07E58B395"/>
  </w:style>
  <w:style w:type="paragraph" w:customStyle="1" w:styleId="0700EF85838848579D27837853E1A7C7">
    <w:name w:val="0700EF85838848579D27837853E1A7C7"/>
  </w:style>
  <w:style w:type="paragraph" w:customStyle="1" w:styleId="7732EECDFE1248F29C0405FF9365E648">
    <w:name w:val="7732EECDFE1248F29C0405FF9365E648"/>
  </w:style>
  <w:style w:type="paragraph" w:customStyle="1" w:styleId="FC60B4E944DB4F508A9219121DB1BB2F">
    <w:name w:val="FC60B4E944DB4F508A9219121DB1BB2F"/>
  </w:style>
  <w:style w:type="paragraph" w:customStyle="1" w:styleId="EC2F6B1D17AE450AA58EB5E25589D4D3">
    <w:name w:val="EC2F6B1D17AE450AA58EB5E25589D4D3"/>
  </w:style>
  <w:style w:type="paragraph" w:customStyle="1" w:styleId="8CEA2C7569B54CE7BE4BB0B99B9767B9">
    <w:name w:val="8CEA2C7569B54CE7BE4BB0B99B9767B9"/>
  </w:style>
  <w:style w:type="paragraph" w:customStyle="1" w:styleId="CB47142C894B4EACB1E76AB50FA87D08">
    <w:name w:val="CB47142C894B4EACB1E76AB50FA87D08"/>
  </w:style>
  <w:style w:type="paragraph" w:customStyle="1" w:styleId="BEBEBB4D65684137A0814F565A9B5921">
    <w:name w:val="BEBEBB4D65684137A0814F565A9B5921"/>
  </w:style>
  <w:style w:type="paragraph" w:customStyle="1" w:styleId="9F2AE34A08A44C40A6B49D4127F82D46">
    <w:name w:val="9F2AE34A08A44C40A6B49D4127F82D46"/>
  </w:style>
  <w:style w:type="paragraph" w:customStyle="1" w:styleId="2230A257735B4FC3B7D0F2BE6C8EDB37">
    <w:name w:val="2230A257735B4FC3B7D0F2BE6C8EDB37"/>
  </w:style>
  <w:style w:type="paragraph" w:customStyle="1" w:styleId="F3F5AE38F8E64A0B8AAE16702D5D6A09">
    <w:name w:val="F3F5AE38F8E64A0B8AAE16702D5D6A09"/>
  </w:style>
  <w:style w:type="paragraph" w:customStyle="1" w:styleId="AAB858E658F64C1B806608588ADA13E0">
    <w:name w:val="AAB858E658F64C1B806608588ADA13E0"/>
  </w:style>
  <w:style w:type="paragraph" w:customStyle="1" w:styleId="AAD389FCD84B4C538A932DADF5D63331">
    <w:name w:val="AAD389FCD84B4C538A932DADF5D63331"/>
  </w:style>
  <w:style w:type="paragraph" w:customStyle="1" w:styleId="C8DB08C4E0C846E8963EA1398FB4D7F7">
    <w:name w:val="C8DB08C4E0C846E8963EA1398FB4D7F7"/>
  </w:style>
  <w:style w:type="paragraph" w:customStyle="1" w:styleId="85A4F0F9678E49F39F8BF5902A96628B">
    <w:name w:val="85A4F0F9678E49F39F8BF5902A96628B"/>
  </w:style>
  <w:style w:type="paragraph" w:customStyle="1" w:styleId="A716CE2AEB7745EEBEF4FBDAC33EBCFD">
    <w:name w:val="A716CE2AEB7745EEBEF4FBDAC33EBCFD"/>
  </w:style>
  <w:style w:type="paragraph" w:customStyle="1" w:styleId="AA527DA782E24D1CB5B32BC033F87C65">
    <w:name w:val="AA527DA782E24D1CB5B32BC033F87C65"/>
  </w:style>
  <w:style w:type="paragraph" w:customStyle="1" w:styleId="59BAA6243ADF4E058C650D39B5390C48">
    <w:name w:val="59BAA6243ADF4E058C650D39B5390C48"/>
  </w:style>
  <w:style w:type="paragraph" w:customStyle="1" w:styleId="2F196C068CAB4F8DA055339AEDC53782">
    <w:name w:val="2F196C068CAB4F8DA055339AEDC53782"/>
  </w:style>
  <w:style w:type="paragraph" w:customStyle="1" w:styleId="0BB13F0487C141139EAB9A4796124C14">
    <w:name w:val="0BB13F0487C141139EAB9A4796124C14"/>
  </w:style>
  <w:style w:type="paragraph" w:customStyle="1" w:styleId="CE44E6F4971640BD956C2A9E476C472C">
    <w:name w:val="CE44E6F4971640BD956C2A9E476C472C"/>
  </w:style>
  <w:style w:type="paragraph" w:customStyle="1" w:styleId="0B5B5108A3934802891152586905DE6D">
    <w:name w:val="0B5B5108A3934802891152586905DE6D"/>
  </w:style>
  <w:style w:type="paragraph" w:customStyle="1" w:styleId="FD7E1F325EE148BFACFB5565989F4A5B">
    <w:name w:val="FD7E1F325EE148BFACFB5565989F4A5B"/>
  </w:style>
  <w:style w:type="paragraph" w:customStyle="1" w:styleId="C94DAF3D6E744EC8A5687E51B29F72B1">
    <w:name w:val="C94DAF3D6E744EC8A5687E51B29F72B1"/>
  </w:style>
  <w:style w:type="paragraph" w:customStyle="1" w:styleId="88944FE3182B4C77BB1DE8992F0C0261">
    <w:name w:val="88944FE3182B4C77BB1DE8992F0C0261"/>
  </w:style>
  <w:style w:type="paragraph" w:customStyle="1" w:styleId="72C7EE1948514C58BFF40CCDB10BA504">
    <w:name w:val="72C7EE1948514C58BFF40CCDB10BA504"/>
  </w:style>
  <w:style w:type="paragraph" w:customStyle="1" w:styleId="8DC126DDB65C4CB6B71C4EABF50DE875">
    <w:name w:val="8DC126DDB65C4CB6B71C4EABF50DE875"/>
  </w:style>
  <w:style w:type="paragraph" w:customStyle="1" w:styleId="15042ECAA3494BE1B1BA9676DA10E542">
    <w:name w:val="15042ECAA3494BE1B1BA9676DA10E542"/>
  </w:style>
  <w:style w:type="paragraph" w:customStyle="1" w:styleId="7E7F509A11AB4B9DADA769EE5C97E13A">
    <w:name w:val="7E7F509A11AB4B9DADA769EE5C97E13A"/>
  </w:style>
  <w:style w:type="paragraph" w:customStyle="1" w:styleId="CD8CC2D965314B8DB870913D9E55D415">
    <w:name w:val="CD8CC2D965314B8DB870913D9E55D415"/>
  </w:style>
  <w:style w:type="paragraph" w:customStyle="1" w:styleId="Marcadordegrfico">
    <w:name w:val="Marcador de gráfico"/>
    <w:basedOn w:val="Normal"/>
    <w:qFormat/>
    <w:pPr>
      <w:numPr>
        <w:numId w:val="3"/>
      </w:numPr>
      <w:spacing w:after="0" w:line="216" w:lineRule="auto"/>
      <w:ind w:left="284" w:hanging="284"/>
    </w:pPr>
    <w:rPr>
      <w:rFonts w:eastAsiaTheme="minorHAnsi"/>
      <w:color w:val="595959" w:themeColor="text1" w:themeTint="A6"/>
      <w:sz w:val="20"/>
      <w:szCs w:val="24"/>
      <w:lang w:val="pt-PT" w:eastAsia="en-US"/>
    </w:rPr>
  </w:style>
  <w:style w:type="paragraph" w:customStyle="1" w:styleId="B3B24FCFFCDA43B4AE6ECE3BEA941558">
    <w:name w:val="B3B24FCFFCDA43B4AE6ECE3BEA941558"/>
  </w:style>
  <w:style w:type="paragraph" w:customStyle="1" w:styleId="A1424DE4D1214A0A9382D2D8CD460794">
    <w:name w:val="A1424DE4D1214A0A9382D2D8CD460794"/>
  </w:style>
  <w:style w:type="paragraph" w:customStyle="1" w:styleId="Marcadordegrfico2">
    <w:name w:val="Marcador de gráfico 2"/>
    <w:basedOn w:val="Normal"/>
    <w:qFormat/>
    <w:pPr>
      <w:numPr>
        <w:numId w:val="4"/>
      </w:numPr>
      <w:spacing w:after="0" w:line="216" w:lineRule="auto"/>
      <w:ind w:left="284" w:hanging="284"/>
    </w:pPr>
    <w:rPr>
      <w:rFonts w:eastAsiaTheme="minorHAnsi"/>
      <w:color w:val="595959" w:themeColor="text1" w:themeTint="A6"/>
      <w:sz w:val="20"/>
      <w:szCs w:val="24"/>
      <w:lang w:val="pt-PT" w:eastAsia="en-US"/>
    </w:rPr>
  </w:style>
  <w:style w:type="paragraph" w:customStyle="1" w:styleId="06D80FC6F4A743A3A2532C833CA63693">
    <w:name w:val="06D80FC6F4A743A3A2532C833CA63693"/>
  </w:style>
  <w:style w:type="paragraph" w:customStyle="1" w:styleId="C651BB21606544DBBFEB8277E897397E">
    <w:name w:val="C651BB21606544DBBFEB8277E897397E"/>
  </w:style>
  <w:style w:type="paragraph" w:customStyle="1" w:styleId="Marcadordegrfico3">
    <w:name w:val="Marcador de gráfico 3"/>
    <w:basedOn w:val="Normal"/>
    <w:qFormat/>
    <w:pPr>
      <w:numPr>
        <w:numId w:val="5"/>
      </w:numPr>
      <w:spacing w:after="0" w:line="216" w:lineRule="auto"/>
      <w:ind w:left="284" w:hanging="284"/>
    </w:pPr>
    <w:rPr>
      <w:rFonts w:eastAsiaTheme="minorHAnsi"/>
      <w:color w:val="595959" w:themeColor="text1" w:themeTint="A6"/>
      <w:sz w:val="20"/>
      <w:szCs w:val="24"/>
      <w:lang w:val="pt-PT" w:eastAsia="en-US"/>
    </w:rPr>
  </w:style>
  <w:style w:type="paragraph" w:customStyle="1" w:styleId="C2F583E657C944678CE610062A139922">
    <w:name w:val="C2F583E657C944678CE610062A139922"/>
  </w:style>
  <w:style w:type="paragraph" w:customStyle="1" w:styleId="F4DE13F3770747D3852BB0342AC833CB">
    <w:name w:val="F4DE13F3770747D3852BB0342AC833CB"/>
  </w:style>
  <w:style w:type="paragraph" w:customStyle="1" w:styleId="Marcadordegrfico4">
    <w:name w:val="Marcador de gráfico 4"/>
    <w:basedOn w:val="Normal"/>
    <w:qFormat/>
    <w:pPr>
      <w:numPr>
        <w:numId w:val="6"/>
      </w:numPr>
      <w:spacing w:after="0" w:line="240" w:lineRule="auto"/>
      <w:ind w:left="284" w:hanging="284"/>
    </w:pPr>
    <w:rPr>
      <w:rFonts w:eastAsiaTheme="minorHAnsi"/>
      <w:color w:val="595959" w:themeColor="text1" w:themeTint="A6"/>
      <w:sz w:val="20"/>
      <w:szCs w:val="24"/>
      <w:lang w:val="pt-PT" w:eastAsia="en-US"/>
    </w:rPr>
  </w:style>
  <w:style w:type="paragraph" w:customStyle="1" w:styleId="FAF0551687664EC8933278B251D6EE95">
    <w:name w:val="FAF0551687664EC8933278B251D6EE95"/>
  </w:style>
  <w:style w:type="paragraph" w:customStyle="1" w:styleId="31515F573376412995E7654E06F674C2">
    <w:name w:val="31515F573376412995E7654E06F674C2"/>
  </w:style>
  <w:style w:type="paragraph" w:customStyle="1" w:styleId="955936CB79B746F3977528B847F5F79A">
    <w:name w:val="955936CB79B746F3977528B847F5F79A"/>
  </w:style>
  <w:style w:type="paragraph" w:customStyle="1" w:styleId="E50B4D6E85984875959070495DAAA885">
    <w:name w:val="E50B4D6E85984875959070495DAAA885"/>
  </w:style>
  <w:style w:type="paragraph" w:customStyle="1" w:styleId="5BBAB6F4A7474EE78916694F80324485">
    <w:name w:val="5BBAB6F4A7474EE78916694F80324485"/>
  </w:style>
  <w:style w:type="paragraph" w:customStyle="1" w:styleId="F28BB40B503545BE8C009C4C62487DDA">
    <w:name w:val="F28BB40B503545BE8C009C4C62487DDA"/>
  </w:style>
  <w:style w:type="paragraph" w:customStyle="1" w:styleId="5983ED31111F496AA63631A01864B38C">
    <w:name w:val="5983ED31111F496AA63631A01864B38C"/>
  </w:style>
  <w:style w:type="paragraph" w:customStyle="1" w:styleId="345986E1F35344EA952BDDF9B07E086B">
    <w:name w:val="345986E1F35344EA952BDDF9B07E086B"/>
  </w:style>
  <w:style w:type="paragraph" w:customStyle="1" w:styleId="C138A2F90803470D8F1BBCD483694572">
    <w:name w:val="C138A2F90803470D8F1BBCD483694572"/>
  </w:style>
  <w:style w:type="paragraph" w:customStyle="1" w:styleId="D54B7F65DECA4B0EA3BF53988F4D7F21">
    <w:name w:val="D54B7F65DECA4B0EA3BF53988F4D7F21"/>
  </w:style>
  <w:style w:type="paragraph" w:customStyle="1" w:styleId="6A38D1DB54F6404FADF8A0449F277343">
    <w:name w:val="6A38D1DB54F6404FADF8A0449F277343"/>
  </w:style>
  <w:style w:type="paragraph" w:customStyle="1" w:styleId="3A37A632E1E94C419CADAD9B0DF3B619">
    <w:name w:val="3A37A632E1E94C419CADAD9B0DF3B619"/>
  </w:style>
  <w:style w:type="paragraph" w:customStyle="1" w:styleId="FA3BE8632D9A41FE813860C47713AF34">
    <w:name w:val="FA3BE8632D9A41FE813860C47713AF34"/>
  </w:style>
  <w:style w:type="paragraph" w:customStyle="1" w:styleId="A78C7BE7C5C5472C940BFB7C482457D6">
    <w:name w:val="A78C7BE7C5C5472C940BFB7C482457D6"/>
  </w:style>
  <w:style w:type="paragraph" w:customStyle="1" w:styleId="0A53C56ED94D4700A74C81BE950F5D25">
    <w:name w:val="0A53C56ED94D4700A74C81BE950F5D25"/>
  </w:style>
  <w:style w:type="paragraph" w:customStyle="1" w:styleId="047115C118514CA2AB7FB453EA721D06">
    <w:name w:val="047115C118514CA2AB7FB453EA721D06"/>
  </w:style>
  <w:style w:type="paragraph" w:customStyle="1" w:styleId="B3B3848997AF414A89759EF56EBD8AFB">
    <w:name w:val="B3B3848997AF414A89759EF56EBD8AFB"/>
  </w:style>
  <w:style w:type="paragraph" w:customStyle="1" w:styleId="B29EACA7C41F4DDAA23F96C7E95DCFC8">
    <w:name w:val="B29EACA7C41F4DDAA23F96C7E95DCFC8"/>
  </w:style>
  <w:style w:type="paragraph" w:customStyle="1" w:styleId="DDB3FEF924AE4EA89E93BECE9676EC09">
    <w:name w:val="DDB3FEF924AE4EA89E93BECE9676EC09"/>
  </w:style>
  <w:style w:type="paragraph" w:customStyle="1" w:styleId="7940A6D0F7724AC9B3C8F3AEBBB1B9A6">
    <w:name w:val="7940A6D0F7724AC9B3C8F3AEBBB1B9A6"/>
  </w:style>
  <w:style w:type="paragraph" w:customStyle="1" w:styleId="A5BA5C8F6F194F1DBA30FED150DB9110">
    <w:name w:val="A5BA5C8F6F194F1DBA30FED150DB9110"/>
  </w:style>
  <w:style w:type="paragraph" w:styleId="Commarcadores2">
    <w:name w:val="List Bullet 2"/>
    <w:basedOn w:val="Normal"/>
    <w:uiPriority w:val="99"/>
    <w:pPr>
      <w:numPr>
        <w:numId w:val="7"/>
      </w:numPr>
      <w:spacing w:after="120" w:line="288" w:lineRule="auto"/>
    </w:pPr>
    <w:rPr>
      <w:rFonts w:eastAsiaTheme="minorHAnsi"/>
      <w:color w:val="595959" w:themeColor="text1" w:themeTint="A6"/>
      <w:sz w:val="24"/>
      <w:szCs w:val="24"/>
      <w:lang w:val="pt-PT" w:eastAsia="en-US"/>
    </w:rPr>
  </w:style>
  <w:style w:type="paragraph" w:customStyle="1" w:styleId="6A530C18BB9940E5ABBD1429337CFBBC">
    <w:name w:val="6A530C18BB9940E5ABBD1429337CFBBC"/>
  </w:style>
  <w:style w:type="paragraph" w:customStyle="1" w:styleId="E06A6FAAE9BB44D7BB0B6EAF9F6F82EC">
    <w:name w:val="E06A6FAAE9BB44D7BB0B6EAF9F6F82EC"/>
  </w:style>
  <w:style w:type="paragraph" w:customStyle="1" w:styleId="1B1C632DB28F47E0A26DC55948CC581E">
    <w:name w:val="1B1C632DB28F47E0A26DC55948CC581E"/>
  </w:style>
  <w:style w:type="paragraph" w:customStyle="1" w:styleId="24776CA531EE4A3E8ACB9BEFB3D5DB68">
    <w:name w:val="24776CA531EE4A3E8ACB9BEFB3D5DB68"/>
  </w:style>
  <w:style w:type="paragraph" w:customStyle="1" w:styleId="DCD33BA535D04C008A86B602A8245B6B">
    <w:name w:val="DCD33BA535D04C008A86B602A8245B6B"/>
  </w:style>
  <w:style w:type="paragraph" w:customStyle="1" w:styleId="F2F81776E8334D6A9A1BA63C089B015B">
    <w:name w:val="F2F81776E8334D6A9A1BA63C089B015B"/>
  </w:style>
  <w:style w:type="paragraph" w:customStyle="1" w:styleId="8918C27230E94980AC326A0AC3BCFEB7">
    <w:name w:val="8918C27230E94980AC326A0AC3BCFEB7"/>
  </w:style>
  <w:style w:type="paragraph" w:customStyle="1" w:styleId="2BC614076C6C44F6BBAE7A1452258E84">
    <w:name w:val="2BC614076C6C44F6BBAE7A1452258E84"/>
  </w:style>
  <w:style w:type="paragraph" w:customStyle="1" w:styleId="ABDE85B31B39480A93ADF1BF9F3D194D">
    <w:name w:val="ABDE85B31B39480A93ADF1BF9F3D194D"/>
  </w:style>
  <w:style w:type="paragraph" w:customStyle="1" w:styleId="C7BD0EDE6E68433B8E82DE276D957158">
    <w:name w:val="C7BD0EDE6E68433B8E82DE276D957158"/>
  </w:style>
  <w:style w:type="paragraph" w:customStyle="1" w:styleId="73EEF3DDFC464AA9BB841E109860B7C7">
    <w:name w:val="73EEF3DDFC464AA9BB841E109860B7C7"/>
  </w:style>
  <w:style w:type="paragraph" w:customStyle="1" w:styleId="69BE3644370C46C191B552D90BB36659">
    <w:name w:val="69BE3644370C46C191B552D90BB36659"/>
  </w:style>
  <w:style w:type="paragraph" w:customStyle="1" w:styleId="3D1FFF2AE2FE4C68AB9AA30E6B110220">
    <w:name w:val="3D1FFF2AE2FE4C68AB9AA30E6B110220"/>
  </w:style>
  <w:style w:type="paragraph" w:customStyle="1" w:styleId="A6D9C645305D41F7A4C2B9814306601E">
    <w:name w:val="A6D9C645305D41F7A4C2B9814306601E"/>
  </w:style>
  <w:style w:type="paragraph" w:customStyle="1" w:styleId="22BFD1B0317940618336BBDE46522D34">
    <w:name w:val="22BFD1B0317940618336BBDE46522D34"/>
  </w:style>
  <w:style w:type="paragraph" w:customStyle="1" w:styleId="128C8C9163DF4B0188E323E3F21197E0">
    <w:name w:val="128C8C9163DF4B0188E323E3F21197E0"/>
  </w:style>
  <w:style w:type="paragraph" w:customStyle="1" w:styleId="4DAF5F32B9AD4452A0C06204AF622135">
    <w:name w:val="4DAF5F32B9AD4452A0C06204AF622135"/>
  </w:style>
  <w:style w:type="paragraph" w:customStyle="1" w:styleId="3BAC1E97D8EA479EBF323AA81B243604">
    <w:name w:val="3BAC1E97D8EA479EBF323AA81B243604"/>
  </w:style>
  <w:style w:type="paragraph" w:customStyle="1" w:styleId="673B75A84EE847B7A0085DAB0F055632">
    <w:name w:val="673B75A84EE847B7A0085DAB0F055632"/>
  </w:style>
  <w:style w:type="paragraph" w:customStyle="1" w:styleId="60F45CF55257467E9C32CC0015D94455">
    <w:name w:val="60F45CF55257467E9C32CC0015D94455"/>
  </w:style>
  <w:style w:type="paragraph" w:customStyle="1" w:styleId="ECC3348C639248F5A24960372C12492F">
    <w:name w:val="ECC3348C639248F5A24960372C12492F"/>
  </w:style>
  <w:style w:type="paragraph" w:customStyle="1" w:styleId="080DCD9DE477474A901A89BCDCCB4A71">
    <w:name w:val="080DCD9DE477474A901A89BCDCCB4A71"/>
  </w:style>
  <w:style w:type="paragraph" w:customStyle="1" w:styleId="A5DE99A4461048ECA2B9BE1F905061AA">
    <w:name w:val="A5DE99A4461048ECA2B9BE1F905061AA"/>
  </w:style>
  <w:style w:type="paragraph" w:customStyle="1" w:styleId="79B52C28550E490CA7EC63690319B4A7">
    <w:name w:val="79B52C28550E490CA7EC63690319B4A7"/>
  </w:style>
  <w:style w:type="paragraph" w:customStyle="1" w:styleId="900D72AA23BB4865A38743A5F5EEB39E">
    <w:name w:val="900D72AA23BB4865A38743A5F5EEB39E"/>
  </w:style>
  <w:style w:type="paragraph" w:customStyle="1" w:styleId="F6C57275D81746A78EA192E30E13F0AB">
    <w:name w:val="F6C57275D81746A78EA192E30E13F0AB"/>
  </w:style>
  <w:style w:type="paragraph" w:customStyle="1" w:styleId="F296DD1671B34826BFD7ABDED269BBE4">
    <w:name w:val="F296DD1671B34826BFD7ABDED269BBE4"/>
  </w:style>
  <w:style w:type="paragraph" w:customStyle="1" w:styleId="BCE78B12FF7C4069990E582258233551">
    <w:name w:val="BCE78B12FF7C4069990E582258233551"/>
  </w:style>
  <w:style w:type="paragraph" w:customStyle="1" w:styleId="AD0E9C4C6CB44E619FF566D8BE56C853">
    <w:name w:val="AD0E9C4C6CB44E619FF566D8BE56C853"/>
  </w:style>
  <w:style w:type="paragraph" w:customStyle="1" w:styleId="08236AE906EC4254A0780D0BF3F08565">
    <w:name w:val="08236AE906EC4254A0780D0BF3F08565"/>
  </w:style>
  <w:style w:type="paragraph" w:customStyle="1" w:styleId="AB0BCAD44FEB4D76BD1AE0FE7BB1D3B1">
    <w:name w:val="AB0BCAD44FEB4D76BD1AE0FE7BB1D3B1"/>
  </w:style>
  <w:style w:type="paragraph" w:customStyle="1" w:styleId="CCB862938BA64E2F95E9B831B0DBA383">
    <w:name w:val="CCB862938BA64E2F95E9B831B0DBA383"/>
  </w:style>
  <w:style w:type="paragraph" w:customStyle="1" w:styleId="8B83CB8328B442F28C215C6D8581B940">
    <w:name w:val="8B83CB8328B442F28C215C6D8581B940"/>
  </w:style>
  <w:style w:type="paragraph" w:customStyle="1" w:styleId="BE0C8262777D4C6082E7094F2ED5CFE8">
    <w:name w:val="BE0C8262777D4C6082E7094F2ED5CFE8"/>
  </w:style>
  <w:style w:type="paragraph" w:customStyle="1" w:styleId="17962B0C203B4E1FA0245EA1C95B6311">
    <w:name w:val="17962B0C203B4E1FA0245EA1C95B6311"/>
  </w:style>
  <w:style w:type="paragraph" w:customStyle="1" w:styleId="7D3C3E069F36473EB92276D14A3C6868">
    <w:name w:val="7D3C3E069F36473EB92276D14A3C6868"/>
  </w:style>
  <w:style w:type="paragraph" w:customStyle="1" w:styleId="4BE39F2DD2C847A389C589A68774CA36">
    <w:name w:val="4BE39F2DD2C847A389C589A68774CA36"/>
  </w:style>
  <w:style w:type="paragraph" w:customStyle="1" w:styleId="8DCE1620330C415D91234546CCDDF052">
    <w:name w:val="8DCE1620330C415D91234546CCDDF052"/>
  </w:style>
  <w:style w:type="paragraph" w:customStyle="1" w:styleId="2F56A5D94D3D4B0185E6DC403281E6BF">
    <w:name w:val="2F56A5D94D3D4B0185E6DC403281E6BF"/>
  </w:style>
  <w:style w:type="paragraph" w:customStyle="1" w:styleId="AB53846FEF66478EB419ED20A992741F">
    <w:name w:val="AB53846FEF66478EB419ED20A992741F"/>
  </w:style>
  <w:style w:type="paragraph" w:customStyle="1" w:styleId="FE1578F757BD4A6EB02C766B8070F9BD">
    <w:name w:val="FE1578F757BD4A6EB02C766B8070F9BD"/>
  </w:style>
  <w:style w:type="paragraph" w:customStyle="1" w:styleId="F52601D38E82455888761F64C9C02344">
    <w:name w:val="F52601D38E82455888761F64C9C02344"/>
  </w:style>
  <w:style w:type="paragraph" w:customStyle="1" w:styleId="F72FACB1BF1C4FAB9076867EA005243B">
    <w:name w:val="F72FACB1BF1C4FAB9076867EA005243B"/>
  </w:style>
  <w:style w:type="paragraph" w:customStyle="1" w:styleId="BCD9CE1830AD4DB2B4234FE5B5D53DB7">
    <w:name w:val="BCD9CE1830AD4DB2B4234FE5B5D53DB7"/>
  </w:style>
  <w:style w:type="paragraph" w:customStyle="1" w:styleId="86D03592EED542B8B6CA520D56936B83">
    <w:name w:val="86D03592EED542B8B6CA520D56936B83"/>
  </w:style>
  <w:style w:type="paragraph" w:customStyle="1" w:styleId="07551AD1DA094A0BAA6B887E21B7A09B">
    <w:name w:val="07551AD1DA094A0BAA6B887E21B7A09B"/>
  </w:style>
  <w:style w:type="paragraph" w:customStyle="1" w:styleId="A91E1AADD50B4D42BD446CBA066A6E19">
    <w:name w:val="A91E1AADD50B4D42BD446CBA066A6E19"/>
  </w:style>
  <w:style w:type="paragraph" w:customStyle="1" w:styleId="7C26D402C2EA491E8A042057FCBF8DDD">
    <w:name w:val="7C26D402C2EA491E8A042057FCBF8DDD"/>
  </w:style>
  <w:style w:type="paragraph" w:customStyle="1" w:styleId="536962C7B44A46DEB7EB07A40D48C7F5">
    <w:name w:val="536962C7B44A46DEB7EB07A40D48C7F5"/>
  </w:style>
  <w:style w:type="paragraph" w:customStyle="1" w:styleId="DE1465507A0842A79A8FB1E29997810E">
    <w:name w:val="DE1465507A0842A79A8FB1E29997810E"/>
  </w:style>
  <w:style w:type="paragraph" w:customStyle="1" w:styleId="CB3ABFD19ED1426AB5F26FF6BB66106C">
    <w:name w:val="CB3ABFD19ED1426AB5F26FF6BB66106C"/>
  </w:style>
  <w:style w:type="paragraph" w:customStyle="1" w:styleId="7D4CD9FECDC447349774746F0455D5C1">
    <w:name w:val="7D4CD9FECDC447349774746F0455D5C1"/>
  </w:style>
  <w:style w:type="paragraph" w:customStyle="1" w:styleId="5EE217B67D024162B9C626B54F3AF323">
    <w:name w:val="5EE217B67D024162B9C626B54F3AF323"/>
  </w:style>
  <w:style w:type="paragraph" w:customStyle="1" w:styleId="D04752E3789C44F987526CC0D6DDCB4C">
    <w:name w:val="D04752E3789C44F987526CC0D6DDCB4C"/>
  </w:style>
  <w:style w:type="paragraph" w:customStyle="1" w:styleId="C18B9ED70D6E46FAA875FF0B27A85287">
    <w:name w:val="C18B9ED70D6E46FAA875FF0B27A85287"/>
  </w:style>
  <w:style w:type="paragraph" w:customStyle="1" w:styleId="5C5A322B483D42B3BE6E559D5A3570F3">
    <w:name w:val="5C5A322B483D42B3BE6E559D5A3570F3"/>
  </w:style>
  <w:style w:type="paragraph" w:customStyle="1" w:styleId="D3CF8E7DA7C54D59BF4A4B2DDABF48BF">
    <w:name w:val="D3CF8E7DA7C54D59BF4A4B2DDABF48BF"/>
  </w:style>
  <w:style w:type="paragraph" w:customStyle="1" w:styleId="21A41354CC024D4ABB178B7E92933F5E">
    <w:name w:val="21A41354CC024D4ABB178B7E92933F5E"/>
  </w:style>
  <w:style w:type="paragraph" w:customStyle="1" w:styleId="FE99D591877743B184ABD3FB51E7AD30">
    <w:name w:val="FE99D591877743B184ABD3FB51E7AD30"/>
  </w:style>
  <w:style w:type="paragraph" w:customStyle="1" w:styleId="6A58820D7F2A41DD8FBCA0E7D7B5CD4D">
    <w:name w:val="6A58820D7F2A41DD8FBCA0E7D7B5CD4D"/>
  </w:style>
  <w:style w:type="paragraph" w:customStyle="1" w:styleId="74863BB35B1F435EB378CB0411F3ED1D">
    <w:name w:val="74863BB35B1F435EB378CB0411F3ED1D"/>
  </w:style>
  <w:style w:type="paragraph" w:customStyle="1" w:styleId="003B86CD27F44DE9B7DA8D78E71F2BEE">
    <w:name w:val="003B86CD27F44DE9B7DA8D78E71F2BEE"/>
  </w:style>
  <w:style w:type="paragraph" w:customStyle="1" w:styleId="C9CA23289F7E4B3A8230FF2E214A46AD">
    <w:name w:val="C9CA23289F7E4B3A8230FF2E214A46AD"/>
  </w:style>
  <w:style w:type="paragraph" w:customStyle="1" w:styleId="A88DCB5F2C8D4D53ADBDFAE9B8859C1D">
    <w:name w:val="A88DCB5F2C8D4D53ADBDFAE9B8859C1D"/>
  </w:style>
  <w:style w:type="paragraph" w:customStyle="1" w:styleId="84B2A30CC3454B9FAE7AF1A8AF5E4D75">
    <w:name w:val="84B2A30CC3454B9FAE7AF1A8AF5E4D75"/>
  </w:style>
  <w:style w:type="paragraph" w:customStyle="1" w:styleId="FE38040872EB45E08483FECA245F39C1">
    <w:name w:val="FE38040872EB45E08483FECA245F39C1"/>
  </w:style>
  <w:style w:type="paragraph" w:customStyle="1" w:styleId="3570C8C02F834E6890D020263D9DEC85">
    <w:name w:val="3570C8C02F834E6890D020263D9DEC85"/>
  </w:style>
  <w:style w:type="paragraph" w:customStyle="1" w:styleId="5F168B2C55DC4345B9D1F5FE6102E265">
    <w:name w:val="5F168B2C55DC4345B9D1F5FE6102E265"/>
  </w:style>
  <w:style w:type="paragraph" w:customStyle="1" w:styleId="1F2022D01EE44299B7DA60DC104EAB3B">
    <w:name w:val="1F2022D01EE44299B7DA60DC104EAB3B"/>
  </w:style>
  <w:style w:type="paragraph" w:customStyle="1" w:styleId="4222DED225294B0DB6E6D175508820A8">
    <w:name w:val="4222DED225294B0DB6E6D175508820A8"/>
  </w:style>
  <w:style w:type="paragraph" w:customStyle="1" w:styleId="45CAA6FC524F4B7282B66EF80BDD0BF4">
    <w:name w:val="45CAA6FC524F4B7282B66EF80BDD0BF4"/>
  </w:style>
  <w:style w:type="paragraph" w:customStyle="1" w:styleId="14E2D497A1F94737943846587CA3FCDB">
    <w:name w:val="14E2D497A1F94737943846587CA3FCDB"/>
  </w:style>
  <w:style w:type="paragraph" w:customStyle="1" w:styleId="0261BF68A0D44D6AB6A0D8FF49FA2436">
    <w:name w:val="0261BF68A0D44D6AB6A0D8FF49FA2436"/>
  </w:style>
  <w:style w:type="paragraph" w:customStyle="1" w:styleId="8CBDD158524E4FC59C24197A9450DABC">
    <w:name w:val="8CBDD158524E4FC59C24197A9450DABC"/>
  </w:style>
  <w:style w:type="paragraph" w:customStyle="1" w:styleId="12F2618FE9F945F6927A7C0AF4A67614">
    <w:name w:val="12F2618FE9F945F6927A7C0AF4A67614"/>
  </w:style>
  <w:style w:type="paragraph" w:customStyle="1" w:styleId="DBD15D8AE2A94D6F946E6CA2341CE4DF">
    <w:name w:val="DBD15D8AE2A94D6F946E6CA2341CE4DF"/>
  </w:style>
  <w:style w:type="paragraph" w:customStyle="1" w:styleId="E0D8C18010EB4AC79BB7015F60D11F9A">
    <w:name w:val="E0D8C18010EB4AC79BB7015F60D11F9A"/>
  </w:style>
  <w:style w:type="paragraph" w:customStyle="1" w:styleId="B90AF22C299344199249057C04F362FC">
    <w:name w:val="B90AF22C299344199249057C04F362FC"/>
  </w:style>
  <w:style w:type="paragraph" w:customStyle="1" w:styleId="01DAAAC4625F4A05BF1FA9F9A25959CB">
    <w:name w:val="01DAAAC4625F4A05BF1FA9F9A25959CB"/>
  </w:style>
  <w:style w:type="paragraph" w:customStyle="1" w:styleId="F51F40E3B6F34E849DE43F7537B39875">
    <w:name w:val="F51F40E3B6F34E849DE43F7537B39875"/>
  </w:style>
  <w:style w:type="paragraph" w:customStyle="1" w:styleId="048AE8E405A34E3096A1DF134F107FD8">
    <w:name w:val="048AE8E405A34E3096A1DF134F107FD8"/>
  </w:style>
  <w:style w:type="paragraph" w:customStyle="1" w:styleId="36634CB387B149069BF94614D7CC1CC7">
    <w:name w:val="36634CB387B149069BF94614D7CC1CC7"/>
  </w:style>
  <w:style w:type="paragraph" w:customStyle="1" w:styleId="644AE858B27341078FAC45F9D714469B">
    <w:name w:val="644AE858B27341078FAC45F9D714469B"/>
  </w:style>
  <w:style w:type="paragraph" w:customStyle="1" w:styleId="947711704E784AC3A2988C184ADCE22F">
    <w:name w:val="947711704E784AC3A2988C184ADCE22F"/>
  </w:style>
  <w:style w:type="paragraph" w:customStyle="1" w:styleId="568D6AB2C5494AD6939E66F43B772ACA">
    <w:name w:val="568D6AB2C5494AD6939E66F43B772ACA"/>
  </w:style>
  <w:style w:type="paragraph" w:customStyle="1" w:styleId="7191FF7302E0446DA1C9DE2112CA5B38">
    <w:name w:val="7191FF7302E0446DA1C9DE2112CA5B38"/>
  </w:style>
  <w:style w:type="paragraph" w:customStyle="1" w:styleId="DB5608A409AC49CB80D7A445E930F0D7">
    <w:name w:val="DB5608A409AC49CB80D7A445E930F0D7"/>
  </w:style>
  <w:style w:type="paragraph" w:customStyle="1" w:styleId="FBA028002EA5408290CA7ECDCE38C7B9">
    <w:name w:val="FBA028002EA5408290CA7ECDCE38C7B9"/>
  </w:style>
  <w:style w:type="paragraph" w:customStyle="1" w:styleId="F0A0E6B5CCEB480580213082BE6E240A">
    <w:name w:val="F0A0E6B5CCEB480580213082BE6E240A"/>
  </w:style>
  <w:style w:type="paragraph" w:customStyle="1" w:styleId="7EFB04D72D4C4076899AA29089FB846B">
    <w:name w:val="7EFB04D72D4C4076899AA29089FB846B"/>
  </w:style>
  <w:style w:type="paragraph" w:customStyle="1" w:styleId="D18711A8911D41B8927913E938A3BA2C">
    <w:name w:val="D18711A8911D41B8927913E938A3BA2C"/>
  </w:style>
  <w:style w:type="paragraph" w:customStyle="1" w:styleId="6D735644307E414AA485921B88CCF240">
    <w:name w:val="6D735644307E414AA485921B88CCF240"/>
  </w:style>
  <w:style w:type="paragraph" w:customStyle="1" w:styleId="7DACCD66638F48FFAD935D31AAD71A53">
    <w:name w:val="7DACCD66638F48FFAD935D31AAD71A53"/>
  </w:style>
  <w:style w:type="paragraph" w:customStyle="1" w:styleId="8491D8A0E5FF486689A84B8938EA421F">
    <w:name w:val="8491D8A0E5FF486689A84B8938EA421F"/>
  </w:style>
  <w:style w:type="paragraph" w:customStyle="1" w:styleId="3DF87401DF3D41B8BCC18C0286C73CBC">
    <w:name w:val="3DF87401DF3D41B8BCC18C0286C73CBC"/>
  </w:style>
  <w:style w:type="paragraph" w:customStyle="1" w:styleId="59F5E5071B6A407BB89FD15B81E41E59">
    <w:name w:val="59F5E5071B6A407BB89FD15B81E41E59"/>
  </w:style>
  <w:style w:type="paragraph" w:customStyle="1" w:styleId="DFA45A5EF91042A8A18EC88CB79BC878">
    <w:name w:val="DFA45A5EF91042A8A18EC88CB79BC878"/>
  </w:style>
  <w:style w:type="paragraph" w:customStyle="1" w:styleId="A0AFE5B505A6490D8FA9CA1A181465FC">
    <w:name w:val="A0AFE5B505A6490D8FA9CA1A181465FC"/>
  </w:style>
  <w:style w:type="paragraph" w:customStyle="1" w:styleId="ADF177601629485CBE4255DBD9D6DF8D">
    <w:name w:val="ADF177601629485CBE4255DBD9D6DF8D"/>
  </w:style>
  <w:style w:type="paragraph" w:customStyle="1" w:styleId="2F7D84EB606D49DCAD254DA2ADADDB45">
    <w:name w:val="2F7D84EB606D49DCAD254DA2ADADDB45"/>
  </w:style>
  <w:style w:type="paragraph" w:customStyle="1" w:styleId="BE9EAA640FF64C899AF2E517B97EBEBD">
    <w:name w:val="BE9EAA640FF64C899AF2E517B97EBEBD"/>
  </w:style>
  <w:style w:type="paragraph" w:customStyle="1" w:styleId="0252B90AF6FE440F8E53447E269478C1">
    <w:name w:val="0252B90AF6FE440F8E53447E269478C1"/>
  </w:style>
  <w:style w:type="paragraph" w:customStyle="1" w:styleId="0641388058AD4EA6B959720F7E94137E">
    <w:name w:val="0641388058AD4EA6B959720F7E94137E"/>
  </w:style>
  <w:style w:type="paragraph" w:customStyle="1" w:styleId="341EDBFE9BB04BEA9168EC801204B862">
    <w:name w:val="341EDBFE9BB04BEA9168EC801204B862"/>
  </w:style>
  <w:style w:type="paragraph" w:customStyle="1" w:styleId="710E04810D3449DABF5AF65E5A8A951B">
    <w:name w:val="710E04810D3449DABF5AF65E5A8A951B"/>
  </w:style>
  <w:style w:type="paragraph" w:customStyle="1" w:styleId="429811503E3C443FA398B8B632F23856">
    <w:name w:val="429811503E3C443FA398B8B632F23856"/>
  </w:style>
  <w:style w:type="paragraph" w:customStyle="1" w:styleId="EA31E30469124BB48CAB379EC57111D0">
    <w:name w:val="EA31E30469124BB48CAB379EC57111D0"/>
  </w:style>
  <w:style w:type="paragraph" w:customStyle="1" w:styleId="C5FDE400822B49139379757D12EF9F4C">
    <w:name w:val="C5FDE400822B49139379757D12EF9F4C"/>
  </w:style>
  <w:style w:type="paragraph" w:customStyle="1" w:styleId="5DE690327B854FA993BDB82C520D2167">
    <w:name w:val="5DE690327B854FA993BDB82C520D2167"/>
  </w:style>
  <w:style w:type="paragraph" w:customStyle="1" w:styleId="22E6E126184D467D9581B7C906A5308C">
    <w:name w:val="22E6E126184D467D9581B7C906A5308C"/>
  </w:style>
  <w:style w:type="paragraph" w:customStyle="1" w:styleId="615029967C7F44D7BA0E46D23E65BE6C">
    <w:name w:val="615029967C7F44D7BA0E46D23E65BE6C"/>
  </w:style>
  <w:style w:type="paragraph" w:customStyle="1" w:styleId="C6001CAA82A040F6B31423B51E28F0E7">
    <w:name w:val="C6001CAA82A040F6B31423B51E28F0E7"/>
  </w:style>
  <w:style w:type="paragraph" w:customStyle="1" w:styleId="CB36E850555E4BAA86419A42CC39F0FE">
    <w:name w:val="CB36E850555E4BAA86419A42CC39F0FE"/>
  </w:style>
  <w:style w:type="paragraph" w:customStyle="1" w:styleId="5C7487CA541A4FAEA7B82949F761F76D">
    <w:name w:val="5C7487CA541A4FAEA7B82949F761F76D"/>
  </w:style>
  <w:style w:type="paragraph" w:customStyle="1" w:styleId="00D6F1CF5ED5484786DABD6D5EDA909E">
    <w:name w:val="00D6F1CF5ED5484786DABD6D5EDA909E"/>
  </w:style>
  <w:style w:type="paragraph" w:customStyle="1" w:styleId="9E3360E0ED9844498CD6415FAE0ED292">
    <w:name w:val="9E3360E0ED9844498CD6415FAE0ED292"/>
  </w:style>
  <w:style w:type="paragraph" w:customStyle="1" w:styleId="E648CD6B62C2405FB081271E1DC01196">
    <w:name w:val="E648CD6B62C2405FB081271E1DC01196"/>
  </w:style>
  <w:style w:type="paragraph" w:customStyle="1" w:styleId="4D4395718D6C4010ACD16E61BB4B3A61">
    <w:name w:val="4D4395718D6C4010ACD16E61BB4B3A61"/>
  </w:style>
  <w:style w:type="paragraph" w:customStyle="1" w:styleId="E956E03602E84C5F89F9D917547B1D51">
    <w:name w:val="E956E03602E84C5F89F9D917547B1D51"/>
  </w:style>
  <w:style w:type="paragraph" w:customStyle="1" w:styleId="CC7320BC82784B25BB7F71F687F77ED1">
    <w:name w:val="CC7320BC82784B25BB7F71F687F77ED1"/>
  </w:style>
  <w:style w:type="paragraph" w:customStyle="1" w:styleId="83E633E8607746B98C0DDA4CB0EF4ADF">
    <w:name w:val="83E633E8607746B98C0DDA4CB0EF4ADF"/>
  </w:style>
  <w:style w:type="paragraph" w:customStyle="1" w:styleId="FC54EF8CC3384408841EC47CD62E2269">
    <w:name w:val="FC54EF8CC3384408841EC47CD62E2269"/>
  </w:style>
  <w:style w:type="paragraph" w:customStyle="1" w:styleId="DAD0916B8619477ABE7B1592A05AE46F">
    <w:name w:val="DAD0916B8619477ABE7B1592A05AE46F"/>
  </w:style>
  <w:style w:type="paragraph" w:customStyle="1" w:styleId="3411AEBB8C6E4F31968B02A3129FB6DE">
    <w:name w:val="3411AEBB8C6E4F31968B02A3129FB6DE"/>
  </w:style>
  <w:style w:type="paragraph" w:customStyle="1" w:styleId="64C18A59908440CEA9F10681D67497A8">
    <w:name w:val="64C18A59908440CEA9F10681D67497A8"/>
  </w:style>
  <w:style w:type="paragraph" w:customStyle="1" w:styleId="308E283724124D65832041FC6A9CA91E">
    <w:name w:val="308E283724124D65832041FC6A9CA91E"/>
  </w:style>
  <w:style w:type="paragraph" w:customStyle="1" w:styleId="8704FCD921CF47DDAF6A9ED7CD52A38A">
    <w:name w:val="8704FCD921CF47DDAF6A9ED7CD52A38A"/>
  </w:style>
  <w:style w:type="paragraph" w:customStyle="1" w:styleId="83F5DF8F400A4CB69ADE9026D90B9864">
    <w:name w:val="83F5DF8F400A4CB69ADE9026D90B9864"/>
  </w:style>
  <w:style w:type="paragraph" w:customStyle="1" w:styleId="1A7BAE7A20344E7E9EB3BA5D26432582">
    <w:name w:val="1A7BAE7A20344E7E9EB3BA5D26432582"/>
  </w:style>
  <w:style w:type="paragraph" w:customStyle="1" w:styleId="6E8B849199A8409B8A0D5FB54894806D">
    <w:name w:val="6E8B849199A8409B8A0D5FB54894806D"/>
  </w:style>
  <w:style w:type="paragraph" w:customStyle="1" w:styleId="78FC532CFB9F4FA0904500A3EDA58D2A">
    <w:name w:val="78FC532CFB9F4FA0904500A3EDA58D2A"/>
  </w:style>
  <w:style w:type="paragraph" w:customStyle="1" w:styleId="EF719051B0824FE88E6D2034E05E68F4">
    <w:name w:val="EF719051B0824FE88E6D2034E05E68F4"/>
  </w:style>
  <w:style w:type="paragraph" w:customStyle="1" w:styleId="5EFE97AF1D0E48E7A903D9BCA24E67C1">
    <w:name w:val="5EFE97AF1D0E48E7A903D9BCA24E67C1"/>
  </w:style>
  <w:style w:type="paragraph" w:customStyle="1" w:styleId="5D712A1E239949A4B222D215E6348C2B">
    <w:name w:val="5D712A1E239949A4B222D215E6348C2B"/>
  </w:style>
  <w:style w:type="paragraph" w:customStyle="1" w:styleId="A28D18C00F8B4EB980E59C76F3372DCF">
    <w:name w:val="A28D18C00F8B4EB980E59C76F3372DCF"/>
  </w:style>
  <w:style w:type="paragraph" w:customStyle="1" w:styleId="F78DF9CE20BA4D2CA73AF746CA24FED3">
    <w:name w:val="F78DF9CE20BA4D2CA73AF746CA24FED3"/>
  </w:style>
  <w:style w:type="paragraph" w:customStyle="1" w:styleId="A0581AE6E4DB40F3A662AFC1409F10D8">
    <w:name w:val="A0581AE6E4DB40F3A662AFC1409F10D8"/>
  </w:style>
  <w:style w:type="paragraph" w:customStyle="1" w:styleId="17CB687F446744909898B47290044781">
    <w:name w:val="17CB687F446744909898B47290044781"/>
  </w:style>
  <w:style w:type="paragraph" w:customStyle="1" w:styleId="430B49752FC947D6859E26B247461095">
    <w:name w:val="430B49752FC947D6859E26B247461095"/>
  </w:style>
  <w:style w:type="paragraph" w:customStyle="1" w:styleId="A60BBD0BD4974453BCDC208DC8DEBA07">
    <w:name w:val="A60BBD0BD4974453BCDC208DC8DEBA07"/>
  </w:style>
  <w:style w:type="paragraph" w:customStyle="1" w:styleId="2F89221002F5416691E7FD0418D0C57C">
    <w:name w:val="2F89221002F5416691E7FD0418D0C57C"/>
  </w:style>
  <w:style w:type="paragraph" w:customStyle="1" w:styleId="9456D359A0914B27BA9A878E2125A683">
    <w:name w:val="9456D359A0914B27BA9A878E2125A683"/>
  </w:style>
  <w:style w:type="paragraph" w:customStyle="1" w:styleId="2339C24DFA6E4B54A2E37529BD643F7E">
    <w:name w:val="2339C24DFA6E4B54A2E37529BD643F7E"/>
  </w:style>
  <w:style w:type="paragraph" w:customStyle="1" w:styleId="54D5EE1EA7A44F7085DEB60FA3051211">
    <w:name w:val="54D5EE1EA7A44F7085DEB60FA3051211"/>
  </w:style>
  <w:style w:type="paragraph" w:customStyle="1" w:styleId="A3894DAD22B74E5FA5B36C2DE96060B8">
    <w:name w:val="A3894DAD22B74E5FA5B36C2DE96060B8"/>
  </w:style>
  <w:style w:type="paragraph" w:customStyle="1" w:styleId="7581B6A417C945B2ACDF845F7296A6C9">
    <w:name w:val="7581B6A417C945B2ACDF845F7296A6C9"/>
  </w:style>
  <w:style w:type="paragraph" w:customStyle="1" w:styleId="9CB8E63E7BA348A8848745767D7A651B">
    <w:name w:val="9CB8E63E7BA348A8848745767D7A651B"/>
  </w:style>
  <w:style w:type="paragraph" w:customStyle="1" w:styleId="8D734F575715451DAC540EE072C115E8">
    <w:name w:val="8D734F575715451DAC540EE072C115E8"/>
  </w:style>
  <w:style w:type="paragraph" w:customStyle="1" w:styleId="3676DCA4F95B4B3D867C529BEE541193">
    <w:name w:val="3676DCA4F95B4B3D867C529BEE541193"/>
  </w:style>
  <w:style w:type="paragraph" w:customStyle="1" w:styleId="DA2BC647FEF5404091993A49A2A28ADB">
    <w:name w:val="DA2BC647FEF5404091993A49A2A28ADB"/>
  </w:style>
  <w:style w:type="paragraph" w:customStyle="1" w:styleId="CFA9FFB37A3F43E5B05A4520A23CCC3E">
    <w:name w:val="CFA9FFB37A3F43E5B05A4520A23CCC3E"/>
  </w:style>
  <w:style w:type="paragraph" w:customStyle="1" w:styleId="30D14496E7B3495F8F59514112454525">
    <w:name w:val="30D14496E7B3495F8F59514112454525"/>
  </w:style>
  <w:style w:type="paragraph" w:customStyle="1" w:styleId="35FA636286DE4E38A405A0F62E6D57DB">
    <w:name w:val="35FA636286DE4E38A405A0F62E6D57DB"/>
  </w:style>
  <w:style w:type="paragraph" w:customStyle="1" w:styleId="086FEE136370453E93264EF35FE33888">
    <w:name w:val="086FEE136370453E93264EF35FE33888"/>
  </w:style>
  <w:style w:type="paragraph" w:customStyle="1" w:styleId="0006F0ED447B41FBA477098CF56ECBAF">
    <w:name w:val="0006F0ED447B41FBA477098CF56ECBAF"/>
  </w:style>
  <w:style w:type="paragraph" w:customStyle="1" w:styleId="685D28F7322649A581FB1D8AEF219447">
    <w:name w:val="685D28F7322649A581FB1D8AEF219447"/>
  </w:style>
  <w:style w:type="paragraph" w:customStyle="1" w:styleId="E39B6B7D86EE47F6B229DA728676A70E">
    <w:name w:val="E39B6B7D86EE47F6B229DA728676A70E"/>
  </w:style>
  <w:style w:type="paragraph" w:customStyle="1" w:styleId="A37C8F91465D493899B3A692D7670261">
    <w:name w:val="A37C8F91465D493899B3A692D7670261"/>
  </w:style>
  <w:style w:type="paragraph" w:customStyle="1" w:styleId="B96AE9EAC6F14C88B06F130525319715">
    <w:name w:val="B96AE9EAC6F14C88B06F130525319715"/>
  </w:style>
  <w:style w:type="paragraph" w:customStyle="1" w:styleId="5B89F0C0B07E4CE8AD80F6056FAE13AB">
    <w:name w:val="5B89F0C0B07E4CE8AD80F6056FAE13AB"/>
  </w:style>
  <w:style w:type="paragraph" w:customStyle="1" w:styleId="58FF90F4326043CFB177EB69E1755B88">
    <w:name w:val="58FF90F4326043CFB177EB69E1755B88"/>
  </w:style>
  <w:style w:type="paragraph" w:customStyle="1" w:styleId="757FBFC89D6F41AD8FD9CEDDFA6D9508">
    <w:name w:val="757FBFC89D6F41AD8FD9CEDDFA6D9508"/>
  </w:style>
  <w:style w:type="paragraph" w:customStyle="1" w:styleId="2A3F5747E50F4B32B10E6FE9FF77EAF7">
    <w:name w:val="2A3F5747E50F4B32B10E6FE9FF77EAF7"/>
  </w:style>
  <w:style w:type="paragraph" w:customStyle="1" w:styleId="ECCEAA6942F546A59E6F32D027EDBF5D">
    <w:name w:val="ECCEAA6942F546A59E6F32D027EDBF5D"/>
  </w:style>
  <w:style w:type="paragraph" w:customStyle="1" w:styleId="E08653F676694992AD076374B0CDDC5D">
    <w:name w:val="E08653F676694992AD076374B0CDDC5D"/>
  </w:style>
  <w:style w:type="paragraph" w:customStyle="1" w:styleId="02BFFB2A08C0448A9F2557813DDC5853">
    <w:name w:val="02BFFB2A08C0448A9F2557813DDC5853"/>
  </w:style>
  <w:style w:type="paragraph" w:customStyle="1" w:styleId="013C5ACBC24E446A98107A4A1AE94DA1">
    <w:name w:val="013C5ACBC24E446A98107A4A1AE94DA1"/>
  </w:style>
  <w:style w:type="paragraph" w:customStyle="1" w:styleId="A5BF9F4B93A14598B9434625143CF9D2">
    <w:name w:val="A5BF9F4B93A14598B9434625143CF9D2"/>
  </w:style>
  <w:style w:type="paragraph" w:customStyle="1" w:styleId="399F00F5D34D409BA88B795D2F274ABC">
    <w:name w:val="399F00F5D34D409BA88B795D2F274ABC"/>
  </w:style>
  <w:style w:type="paragraph" w:customStyle="1" w:styleId="F95A81F0E2744960BBA04D2B90353409">
    <w:name w:val="F95A81F0E2744960BBA04D2B90353409"/>
  </w:style>
  <w:style w:type="paragraph" w:customStyle="1" w:styleId="647F6A259F564487A43B2D1E797857E0">
    <w:name w:val="647F6A259F564487A43B2D1E797857E0"/>
  </w:style>
  <w:style w:type="paragraph" w:customStyle="1" w:styleId="CF8596C52A664873A1A9EA5F4D9043D2">
    <w:name w:val="CF8596C52A664873A1A9EA5F4D9043D2"/>
  </w:style>
  <w:style w:type="paragraph" w:customStyle="1" w:styleId="B96E656980CB4C168BD4782459D7405B">
    <w:name w:val="B96E656980CB4C168BD4782459D7405B"/>
  </w:style>
  <w:style w:type="paragraph" w:customStyle="1" w:styleId="D7262A7F1CF44ED5AB1C4BC497D315DF">
    <w:name w:val="D7262A7F1CF44ED5AB1C4BC497D315DF"/>
  </w:style>
  <w:style w:type="paragraph" w:customStyle="1" w:styleId="9D00F47EEDF9443AA6D231BC0F127231">
    <w:name w:val="9D00F47EEDF9443AA6D231BC0F127231"/>
  </w:style>
  <w:style w:type="paragraph" w:customStyle="1" w:styleId="E598F1E5DC384D2CA0B15E78DA14BB0B">
    <w:name w:val="E598F1E5DC384D2CA0B15E78DA14BB0B"/>
  </w:style>
  <w:style w:type="paragraph" w:customStyle="1" w:styleId="4A9348E738424FAC8CBD5511CFB43111">
    <w:name w:val="4A9348E738424FAC8CBD5511CFB43111"/>
  </w:style>
  <w:style w:type="paragraph" w:customStyle="1" w:styleId="0997C1F5A79645D2B8F79BED67DEFEF9">
    <w:name w:val="0997C1F5A79645D2B8F79BED67DEFEF9"/>
  </w:style>
  <w:style w:type="paragraph" w:customStyle="1" w:styleId="3A679BF86428483F8348BBF74D10A90D">
    <w:name w:val="3A679BF86428483F8348BBF74D10A90D"/>
  </w:style>
  <w:style w:type="paragraph" w:customStyle="1" w:styleId="A77047898CBA43009CEE5B21FFE86027">
    <w:name w:val="A77047898CBA43009CEE5B21FFE86027"/>
  </w:style>
  <w:style w:type="paragraph" w:customStyle="1" w:styleId="30772AE9F1944DD8912A95E7FBC76954">
    <w:name w:val="30772AE9F1944DD8912A95E7FBC76954"/>
  </w:style>
  <w:style w:type="paragraph" w:customStyle="1" w:styleId="D14BAFE308A0463F9ABFF86859AF4B88">
    <w:name w:val="D14BAFE308A0463F9ABFF86859AF4B88"/>
  </w:style>
  <w:style w:type="paragraph" w:customStyle="1" w:styleId="76E7FD09A4944EF9B75AF2B7F92C2ED3">
    <w:name w:val="76E7FD09A4944EF9B75AF2B7F92C2ED3"/>
  </w:style>
  <w:style w:type="paragraph" w:customStyle="1" w:styleId="006F43FFC9004B2AB3192186B151882F">
    <w:name w:val="006F43FFC9004B2AB3192186B151882F"/>
  </w:style>
  <w:style w:type="paragraph" w:customStyle="1" w:styleId="9159A54E1CD74C99BA6E93BB6A6AA869">
    <w:name w:val="9159A54E1CD74C99BA6E93BB6A6AA869"/>
  </w:style>
  <w:style w:type="paragraph" w:customStyle="1" w:styleId="50118913372C4B449A892E3FF1581C45">
    <w:name w:val="50118913372C4B449A892E3FF1581C45"/>
  </w:style>
  <w:style w:type="paragraph" w:customStyle="1" w:styleId="A2755F02D56B4A3F827BC74D7521C549">
    <w:name w:val="A2755F02D56B4A3F827BC74D7521C549"/>
  </w:style>
  <w:style w:type="paragraph" w:customStyle="1" w:styleId="D8F14C010B1947FFB437F6450F08B601">
    <w:name w:val="D8F14C010B1947FFB437F6450F08B601"/>
  </w:style>
  <w:style w:type="paragraph" w:customStyle="1" w:styleId="63978DC180E342FD95990167DD2D08D8">
    <w:name w:val="63978DC180E342FD95990167DD2D08D8"/>
  </w:style>
  <w:style w:type="paragraph" w:customStyle="1" w:styleId="91DB8FFA986046E18728E6FA903FFFBE">
    <w:name w:val="91DB8FFA986046E18728E6FA903FFFBE"/>
  </w:style>
  <w:style w:type="paragraph" w:customStyle="1" w:styleId="A01DA8C75EB44932B00906C76474A383">
    <w:name w:val="A01DA8C75EB44932B00906C76474A383"/>
  </w:style>
  <w:style w:type="paragraph" w:customStyle="1" w:styleId="48402A256DC943148CBEEADA4F111668">
    <w:name w:val="48402A256DC943148CBEEADA4F111668"/>
  </w:style>
  <w:style w:type="paragraph" w:customStyle="1" w:styleId="5B6CBC53EDC846249B35130AE5A4C945">
    <w:name w:val="5B6CBC53EDC846249B35130AE5A4C945"/>
  </w:style>
  <w:style w:type="paragraph" w:customStyle="1" w:styleId="09884B5C034A4693B8B7FB279E66308B">
    <w:name w:val="09884B5C034A4693B8B7FB279E66308B"/>
  </w:style>
  <w:style w:type="paragraph" w:customStyle="1" w:styleId="BB817AA5EF6C4180902D262E56DA0774">
    <w:name w:val="BB817AA5EF6C4180902D262E56DA0774"/>
  </w:style>
  <w:style w:type="paragraph" w:customStyle="1" w:styleId="47004374AEFA4E85ACE994318B415588">
    <w:name w:val="47004374AEFA4E85ACE994318B415588"/>
  </w:style>
  <w:style w:type="paragraph" w:customStyle="1" w:styleId="0D185E59280F4F8695763FDAE732C55A">
    <w:name w:val="0D185E59280F4F8695763FDAE732C55A"/>
  </w:style>
  <w:style w:type="paragraph" w:customStyle="1" w:styleId="C33B27A008344FAB9D00346402AF4DE5">
    <w:name w:val="C33B27A008344FAB9D00346402AF4DE5"/>
  </w:style>
  <w:style w:type="paragraph" w:customStyle="1" w:styleId="F4B0158B1C71403F8F396CA85B4F13F1">
    <w:name w:val="F4B0158B1C71403F8F396CA85B4F13F1"/>
  </w:style>
  <w:style w:type="paragraph" w:customStyle="1" w:styleId="371A5DD6E18E40B4BF068559F65AB229">
    <w:name w:val="371A5DD6E18E40B4BF068559F65AB229"/>
  </w:style>
  <w:style w:type="paragraph" w:customStyle="1" w:styleId="BDA8A6FC862346E7896C80BCF482135D">
    <w:name w:val="BDA8A6FC862346E7896C80BCF482135D"/>
  </w:style>
  <w:style w:type="paragraph" w:customStyle="1" w:styleId="97503829EFB54973AB602CA5DD37DB96">
    <w:name w:val="97503829EFB54973AB602CA5DD37DB96"/>
  </w:style>
  <w:style w:type="paragraph" w:customStyle="1" w:styleId="F820B7D5394447AF8B3E15BE28A5166A">
    <w:name w:val="F820B7D5394447AF8B3E15BE28A5166A"/>
  </w:style>
  <w:style w:type="paragraph" w:customStyle="1" w:styleId="A629FF4B183442D1988CC4C2EA761AE0">
    <w:name w:val="A629FF4B183442D1988CC4C2EA761AE0"/>
  </w:style>
  <w:style w:type="paragraph" w:customStyle="1" w:styleId="AB1CE7443C0C4BAA879C97081381017C">
    <w:name w:val="AB1CE7443C0C4BAA879C97081381017C"/>
  </w:style>
  <w:style w:type="paragraph" w:customStyle="1" w:styleId="5D130F6D462A493BB9AF20FF7AB67F23">
    <w:name w:val="5D130F6D462A493BB9AF20FF7AB67F23"/>
  </w:style>
  <w:style w:type="paragraph" w:customStyle="1" w:styleId="870858891C2842ACB2DB21126DBBF0B0">
    <w:name w:val="870858891C2842ACB2DB21126DBBF0B0"/>
  </w:style>
  <w:style w:type="paragraph" w:customStyle="1" w:styleId="3AA4C8F3589C48F98DBA7E4BD3174747">
    <w:name w:val="3AA4C8F3589C48F98DBA7E4BD3174747"/>
  </w:style>
  <w:style w:type="paragraph" w:customStyle="1" w:styleId="9E93D4562F0E4EC5A6CF1019405B46CC">
    <w:name w:val="9E93D4562F0E4EC5A6CF1019405B46CC"/>
  </w:style>
  <w:style w:type="paragraph" w:customStyle="1" w:styleId="59508CB73F274C0EBFF117DAB25D0481">
    <w:name w:val="59508CB73F274C0EBFF117DAB25D0481"/>
  </w:style>
  <w:style w:type="paragraph" w:customStyle="1" w:styleId="A58AA08FD2534FFF96A55B0D64CD00E9">
    <w:name w:val="A58AA08FD2534FFF96A55B0D64CD00E9"/>
  </w:style>
  <w:style w:type="paragraph" w:customStyle="1" w:styleId="F94AB3969F43437292EFF772A9EB4388">
    <w:name w:val="F94AB3969F43437292EFF772A9EB4388"/>
  </w:style>
  <w:style w:type="paragraph" w:customStyle="1" w:styleId="83EDAEC50ACF4EF7B52BB0C5BDAD0B1A">
    <w:name w:val="83EDAEC50ACF4EF7B52BB0C5BDAD0B1A"/>
  </w:style>
  <w:style w:type="paragraph" w:customStyle="1" w:styleId="84003C47A07049BDA4629BDFE64491B3">
    <w:name w:val="84003C47A07049BDA4629BDFE64491B3"/>
  </w:style>
  <w:style w:type="paragraph" w:customStyle="1" w:styleId="D9408F3B9E364817B03C8E8AE35431FB">
    <w:name w:val="D9408F3B9E364817B03C8E8AE35431FB"/>
  </w:style>
  <w:style w:type="paragraph" w:customStyle="1" w:styleId="F46DF3089C334B97A777F5EDCEA4D98E">
    <w:name w:val="F46DF3089C334B97A777F5EDCEA4D98E"/>
  </w:style>
  <w:style w:type="paragraph" w:customStyle="1" w:styleId="5379A3D7042E4393B8064D74DDACB5C3">
    <w:name w:val="5379A3D7042E4393B8064D74DDACB5C3"/>
  </w:style>
  <w:style w:type="paragraph" w:customStyle="1" w:styleId="9DCD7FF98C5D457A9D9407B6D941EE83">
    <w:name w:val="9DCD7FF98C5D457A9D9407B6D941EE83"/>
  </w:style>
  <w:style w:type="paragraph" w:customStyle="1" w:styleId="4E28666C2B1C49E289320F79B930FF32">
    <w:name w:val="4E28666C2B1C49E289320F79B930FF32"/>
  </w:style>
  <w:style w:type="paragraph" w:customStyle="1" w:styleId="3AEAAE4FCDE443C9B7A938DDFABE4680">
    <w:name w:val="3AEAAE4FCDE443C9B7A938DDFABE4680"/>
  </w:style>
  <w:style w:type="paragraph" w:customStyle="1" w:styleId="527BB2BA02214CD9BAD78102459C1891">
    <w:name w:val="527BB2BA02214CD9BAD78102459C1891"/>
  </w:style>
  <w:style w:type="paragraph" w:customStyle="1" w:styleId="7DCA643FC33446ADAB7D6293059FD47C">
    <w:name w:val="7DCA643FC33446ADAB7D6293059FD47C"/>
  </w:style>
  <w:style w:type="paragraph" w:customStyle="1" w:styleId="197DEF7A3BAD4AEDBA3A1AAD4FBBE022">
    <w:name w:val="197DEF7A3BAD4AEDBA3A1AAD4FBBE022"/>
  </w:style>
  <w:style w:type="paragraph" w:customStyle="1" w:styleId="C3835E30955A4048B106F19DC4DB9483">
    <w:name w:val="C3835E30955A4048B106F19DC4DB9483"/>
  </w:style>
  <w:style w:type="paragraph" w:customStyle="1" w:styleId="18E906DAE39C4BB1AABA73485E188B19">
    <w:name w:val="18E906DAE39C4BB1AABA73485E188B19"/>
  </w:style>
  <w:style w:type="paragraph" w:customStyle="1" w:styleId="2CFA387188254F9C8131B7B22445D75A">
    <w:name w:val="2CFA387188254F9C8131B7B22445D75A"/>
  </w:style>
  <w:style w:type="paragraph" w:customStyle="1" w:styleId="115351E46A8648529BE2CFE9E656F035">
    <w:name w:val="115351E46A8648529BE2CFE9E656F035"/>
  </w:style>
  <w:style w:type="paragraph" w:customStyle="1" w:styleId="C22FEBC261C2480D87AABE55FF03B766">
    <w:name w:val="C22FEBC261C2480D87AABE55FF03B766"/>
  </w:style>
  <w:style w:type="paragraph" w:customStyle="1" w:styleId="2D39636656354B7CA7BCB350B4EA5790">
    <w:name w:val="2D39636656354B7CA7BCB350B4EA5790"/>
  </w:style>
  <w:style w:type="paragraph" w:customStyle="1" w:styleId="76A9969F07E74BCFB5993A3BB89B6988">
    <w:name w:val="76A9969F07E74BCFB5993A3BB89B6988"/>
  </w:style>
  <w:style w:type="paragraph" w:customStyle="1" w:styleId="CCEB5FD21A324A91B81F61A1D8292EF0">
    <w:name w:val="CCEB5FD21A324A91B81F61A1D8292EF0"/>
  </w:style>
  <w:style w:type="paragraph" w:customStyle="1" w:styleId="C94F61CE8C2C4A9DAFC65A5FACB2771B">
    <w:name w:val="C94F61CE8C2C4A9DAFC65A5FACB2771B"/>
  </w:style>
  <w:style w:type="paragraph" w:customStyle="1" w:styleId="BB73A0C2313248F9A39946096EDB4F97">
    <w:name w:val="BB73A0C2313248F9A39946096EDB4F97"/>
  </w:style>
  <w:style w:type="paragraph" w:customStyle="1" w:styleId="0201BFB0FD904715ACB79BE9841A4E0A">
    <w:name w:val="0201BFB0FD904715ACB79BE9841A4E0A"/>
  </w:style>
  <w:style w:type="paragraph" w:customStyle="1" w:styleId="B95F9AAEAC6E4784898CDF42F58F679A">
    <w:name w:val="B95F9AAEAC6E4784898CDF42F58F679A"/>
  </w:style>
  <w:style w:type="paragraph" w:customStyle="1" w:styleId="EAC6F86400F44DF3A3890122F93D1B9B">
    <w:name w:val="EAC6F86400F44DF3A3890122F93D1B9B"/>
  </w:style>
  <w:style w:type="paragraph" w:customStyle="1" w:styleId="EB41C59AC4CA4B4989479E9B1A119208">
    <w:name w:val="EB41C59AC4CA4B4989479E9B1A119208"/>
  </w:style>
  <w:style w:type="paragraph" w:customStyle="1" w:styleId="C3126124352A44328A537152066B1D94">
    <w:name w:val="C3126124352A44328A537152066B1D94"/>
  </w:style>
  <w:style w:type="paragraph" w:customStyle="1" w:styleId="91ECA4AED20647719959555D4C313ADA">
    <w:name w:val="91ECA4AED20647719959555D4C313ADA"/>
  </w:style>
  <w:style w:type="paragraph" w:customStyle="1" w:styleId="2DA013A407DC40749EFC4C793F311CAB">
    <w:name w:val="2DA013A407DC40749EFC4C793F311CAB"/>
  </w:style>
  <w:style w:type="paragraph" w:customStyle="1" w:styleId="A5DA9394CAFC4AF18C6E00754BBCFE58">
    <w:name w:val="A5DA9394CAFC4AF18C6E00754BBCFE58"/>
  </w:style>
  <w:style w:type="paragraph" w:customStyle="1" w:styleId="D1ECB910EC0740A8B3925F23362E016E">
    <w:name w:val="D1ECB910EC0740A8B3925F23362E016E"/>
  </w:style>
  <w:style w:type="paragraph" w:customStyle="1" w:styleId="5F9014511AFC444D961247B9AEF06E35">
    <w:name w:val="5F9014511AFC444D961247B9AEF06E35"/>
  </w:style>
  <w:style w:type="paragraph" w:customStyle="1" w:styleId="AB01503D960B433381EA63EEB6156671">
    <w:name w:val="AB01503D960B433381EA63EEB6156671"/>
  </w:style>
  <w:style w:type="paragraph" w:customStyle="1" w:styleId="BEF05BF8E4A14A2AB51A62CC4A9E3E76">
    <w:name w:val="BEF05BF8E4A14A2AB51A62CC4A9E3E76"/>
  </w:style>
  <w:style w:type="paragraph" w:customStyle="1" w:styleId="55336565FA454B6D80FE7E78CD0E3DF1">
    <w:name w:val="55336565FA454B6D80FE7E78CD0E3DF1"/>
  </w:style>
  <w:style w:type="paragraph" w:customStyle="1" w:styleId="02E6F8BA860F4C05B08A635C9C34857B">
    <w:name w:val="02E6F8BA860F4C05B08A635C9C34857B"/>
  </w:style>
  <w:style w:type="paragraph" w:customStyle="1" w:styleId="64DFE6BFF0CD426681BE2AB7210EB948">
    <w:name w:val="64DFE6BFF0CD426681BE2AB7210EB948"/>
  </w:style>
  <w:style w:type="paragraph" w:customStyle="1" w:styleId="4585B6D2C22E4F1B886FB34CD272C5BB">
    <w:name w:val="4585B6D2C22E4F1B886FB34CD272C5BB"/>
  </w:style>
  <w:style w:type="paragraph" w:customStyle="1" w:styleId="ACEEB48FB3134D64B6E91CE18DFC3DAE">
    <w:name w:val="ACEEB48FB3134D64B6E91CE18DFC3DAE"/>
  </w:style>
  <w:style w:type="paragraph" w:customStyle="1" w:styleId="89A46DFBD149484D9947B351900903CA">
    <w:name w:val="89A46DFBD149484D9947B351900903CA"/>
  </w:style>
  <w:style w:type="paragraph" w:customStyle="1" w:styleId="513F9E83E6234D7E95CECEE75F6436C2">
    <w:name w:val="513F9E83E6234D7E95CECEE75F6436C2"/>
  </w:style>
  <w:style w:type="paragraph" w:customStyle="1" w:styleId="248D62AC6A324BAF8EDFAA284A743B26">
    <w:name w:val="248D62AC6A324BAF8EDFAA284A743B26"/>
  </w:style>
  <w:style w:type="paragraph" w:customStyle="1" w:styleId="618310AFF6C6479F810C649C66C4F2AB">
    <w:name w:val="618310AFF6C6479F810C649C66C4F2AB"/>
  </w:style>
  <w:style w:type="paragraph" w:customStyle="1" w:styleId="1C2EB78ABBA747619A529CE7158FAB20">
    <w:name w:val="1C2EB78ABBA747619A529CE7158FAB20"/>
  </w:style>
  <w:style w:type="paragraph" w:customStyle="1" w:styleId="1F6824007358409BA2011A0CE08A241E">
    <w:name w:val="1F6824007358409BA2011A0CE08A241E"/>
  </w:style>
  <w:style w:type="paragraph" w:customStyle="1" w:styleId="E4DACEE7A19B463FB338B01D5095474A">
    <w:name w:val="E4DACEE7A19B463FB338B01D5095474A"/>
  </w:style>
  <w:style w:type="paragraph" w:customStyle="1" w:styleId="F280A6B864E54890A8D3377F3C2B556F">
    <w:name w:val="F280A6B864E54890A8D3377F3C2B556F"/>
  </w:style>
  <w:style w:type="paragraph" w:customStyle="1" w:styleId="26112C3200AE4C60BFA37E47838C0052">
    <w:name w:val="26112C3200AE4C60BFA37E47838C0052"/>
  </w:style>
  <w:style w:type="paragraph" w:customStyle="1" w:styleId="D25B587B6DA94F63831D49BA678CCAD6">
    <w:name w:val="D25B587B6DA94F63831D49BA678CCAD6"/>
  </w:style>
  <w:style w:type="paragraph" w:customStyle="1" w:styleId="A806FC80DAD04A7EAB6F420B4B9516E6">
    <w:name w:val="A806FC80DAD04A7EAB6F420B4B9516E6"/>
  </w:style>
  <w:style w:type="paragraph" w:customStyle="1" w:styleId="407DF1D1E9A24CC0921A83F35A8BDDAA">
    <w:name w:val="407DF1D1E9A24CC0921A83F35A8BDDAA"/>
  </w:style>
  <w:style w:type="paragraph" w:customStyle="1" w:styleId="002611B263A049F187C5C02079540202">
    <w:name w:val="002611B263A049F187C5C02079540202"/>
  </w:style>
  <w:style w:type="paragraph" w:customStyle="1" w:styleId="F73AC8642930471194FB66BFEEDC6053">
    <w:name w:val="F73AC8642930471194FB66BFEEDC6053"/>
  </w:style>
  <w:style w:type="paragraph" w:customStyle="1" w:styleId="5AC39A0DDC1C4BEF9A688FCDA3359F0D">
    <w:name w:val="5AC39A0DDC1C4BEF9A688FCDA3359F0D"/>
  </w:style>
  <w:style w:type="paragraph" w:customStyle="1" w:styleId="7EEE665A93B04EB59C6CF840DCAF1852">
    <w:name w:val="7EEE665A93B04EB59C6CF840DCAF1852"/>
  </w:style>
  <w:style w:type="paragraph" w:customStyle="1" w:styleId="8D7E0563217B493F9AD913CA8A183A45">
    <w:name w:val="8D7E0563217B493F9AD913CA8A183A45"/>
  </w:style>
  <w:style w:type="paragraph" w:customStyle="1" w:styleId="665F589BD10E47B29C89D4733F4E1A6C">
    <w:name w:val="665F589BD10E47B29C89D4733F4E1A6C"/>
  </w:style>
  <w:style w:type="paragraph" w:customStyle="1" w:styleId="5B6DF9A42DAC4FAC833CCF1987EE091B">
    <w:name w:val="5B6DF9A42DAC4FAC833CCF1987EE091B"/>
  </w:style>
  <w:style w:type="paragraph" w:customStyle="1" w:styleId="1064993B3E5E483B926AE5A70433526E">
    <w:name w:val="1064993B3E5E483B926AE5A70433526E"/>
  </w:style>
  <w:style w:type="paragraph" w:customStyle="1" w:styleId="9E1CED75B4594B6EAD9DCCAB267B2A1E">
    <w:name w:val="9E1CED75B4594B6EAD9DCCAB267B2A1E"/>
  </w:style>
  <w:style w:type="paragraph" w:customStyle="1" w:styleId="42D3D19DFB8B4983AD43D5357A7AD27E">
    <w:name w:val="42D3D19DFB8B4983AD43D5357A7AD27E"/>
  </w:style>
  <w:style w:type="paragraph" w:customStyle="1" w:styleId="D466632D9F634DBAB418C343C196EFDA">
    <w:name w:val="D466632D9F634DBAB418C343C196EFDA"/>
  </w:style>
  <w:style w:type="paragraph" w:customStyle="1" w:styleId="5AAA8D77904544FCA4BACEA70455AEE8">
    <w:name w:val="5AAA8D77904544FCA4BACEA70455AEE8"/>
  </w:style>
  <w:style w:type="paragraph" w:customStyle="1" w:styleId="0DB57D12A8E64F98A005A8EB24993850">
    <w:name w:val="0DB57D12A8E64F98A005A8EB24993850"/>
  </w:style>
  <w:style w:type="paragraph" w:customStyle="1" w:styleId="9BA8B93E3EEF41B981F48363D823EF67">
    <w:name w:val="9BA8B93E3EEF41B981F48363D823EF67"/>
  </w:style>
  <w:style w:type="paragraph" w:customStyle="1" w:styleId="F665921AD635493DBB2F75D39334EA64">
    <w:name w:val="F665921AD635493DBB2F75D39334EA64"/>
  </w:style>
  <w:style w:type="paragraph" w:customStyle="1" w:styleId="06892123C7194F06A6430FF7B66FF659">
    <w:name w:val="06892123C7194F06A6430FF7B66FF659"/>
  </w:style>
  <w:style w:type="paragraph" w:customStyle="1" w:styleId="22F56F860866404ABB3C58D0E527F450">
    <w:name w:val="22F56F860866404ABB3C58D0E527F450"/>
  </w:style>
  <w:style w:type="paragraph" w:customStyle="1" w:styleId="AC81F1E680DB42F6A104382F69460B6C">
    <w:name w:val="AC81F1E680DB42F6A104382F69460B6C"/>
  </w:style>
  <w:style w:type="paragraph" w:customStyle="1" w:styleId="67A4ACF35BA14B3BB45A0C8F4D0D2B49">
    <w:name w:val="67A4ACF35BA14B3BB45A0C8F4D0D2B49"/>
  </w:style>
  <w:style w:type="paragraph" w:customStyle="1" w:styleId="7CB3ABDDA09045B99390D5E776EC0C57">
    <w:name w:val="7CB3ABDDA09045B99390D5E776EC0C57"/>
  </w:style>
  <w:style w:type="paragraph" w:customStyle="1" w:styleId="7C9FCA8E3CD8478E86D68ED60BF83CC4">
    <w:name w:val="7C9FCA8E3CD8478E86D68ED60BF83CC4"/>
  </w:style>
  <w:style w:type="paragraph" w:customStyle="1" w:styleId="BE15534CEF3243ACA09F9C06C0994520">
    <w:name w:val="BE15534CEF3243ACA09F9C06C0994520"/>
  </w:style>
  <w:style w:type="paragraph" w:customStyle="1" w:styleId="34BC35887D3841B386FF1BC3DEC9540C">
    <w:name w:val="34BC35887D3841B386FF1BC3DEC9540C"/>
  </w:style>
  <w:style w:type="paragraph" w:customStyle="1" w:styleId="7159FDBEFAE841C1B4BA5D97482F5A1B">
    <w:name w:val="7159FDBEFAE841C1B4BA5D97482F5A1B"/>
  </w:style>
  <w:style w:type="paragraph" w:customStyle="1" w:styleId="9217B083F9D1459B961188D3C927150D">
    <w:name w:val="9217B083F9D1459B961188D3C927150D"/>
  </w:style>
  <w:style w:type="paragraph" w:customStyle="1" w:styleId="37F7853CF3104C67A9586B40FA525128">
    <w:name w:val="37F7853CF3104C67A9586B40FA525128"/>
  </w:style>
  <w:style w:type="paragraph" w:customStyle="1" w:styleId="8347C638F1E147958713DD92D47372EC">
    <w:name w:val="8347C638F1E147958713DD92D47372EC"/>
  </w:style>
  <w:style w:type="paragraph" w:customStyle="1" w:styleId="371C29FBF0024B159E2FE33897542695">
    <w:name w:val="371C29FBF0024B159E2FE33897542695"/>
  </w:style>
  <w:style w:type="paragraph" w:customStyle="1" w:styleId="A8BEFC140DE84407B76AB8F516535212">
    <w:name w:val="A8BEFC140DE84407B76AB8F516535212"/>
  </w:style>
  <w:style w:type="paragraph" w:customStyle="1" w:styleId="E7F9EA134EF84651AB6E2705FAC9086F">
    <w:name w:val="E7F9EA134EF84651AB6E2705FAC9086F"/>
  </w:style>
  <w:style w:type="paragraph" w:customStyle="1" w:styleId="A811134BC81549D8A2840B6F244E9ED1">
    <w:name w:val="A811134BC81549D8A2840B6F244E9ED1"/>
  </w:style>
  <w:style w:type="paragraph" w:customStyle="1" w:styleId="A27C7D7334A345C49471FE9886A4DA5D">
    <w:name w:val="A27C7D7334A345C49471FE9886A4DA5D"/>
  </w:style>
  <w:style w:type="paragraph" w:customStyle="1" w:styleId="E71D00497E5741C68DCB2E98BA7B3BE9">
    <w:name w:val="E71D00497E5741C68DCB2E98BA7B3BE9"/>
  </w:style>
  <w:style w:type="paragraph" w:customStyle="1" w:styleId="D61AE171582743A197DFD9F1E9E9050C">
    <w:name w:val="D61AE171582743A197DFD9F1E9E9050C"/>
  </w:style>
  <w:style w:type="paragraph" w:customStyle="1" w:styleId="A76DD6DCA5EB4BD78E5BE0D4E32DB21F">
    <w:name w:val="A76DD6DCA5EB4BD78E5BE0D4E32DB21F"/>
  </w:style>
  <w:style w:type="paragraph" w:customStyle="1" w:styleId="0289C03278D54F109B43079DD20D6DDB">
    <w:name w:val="0289C03278D54F109B43079DD20D6DDB"/>
  </w:style>
  <w:style w:type="paragraph" w:customStyle="1" w:styleId="50BD259A4E704721A3D3790AE8D0E361">
    <w:name w:val="50BD259A4E704721A3D3790AE8D0E361"/>
  </w:style>
  <w:style w:type="paragraph" w:customStyle="1" w:styleId="6B9AC927FDA44A619792D405A7EDA85A">
    <w:name w:val="6B9AC927FDA44A619792D405A7EDA85A"/>
  </w:style>
  <w:style w:type="paragraph" w:customStyle="1" w:styleId="24199C4FB08A4AB6A134D56D7D49B841">
    <w:name w:val="24199C4FB08A4AB6A134D56D7D49B841"/>
  </w:style>
  <w:style w:type="paragraph" w:customStyle="1" w:styleId="C9CF0309F4E644348859896445E76A41">
    <w:name w:val="C9CF0309F4E644348859896445E76A41"/>
  </w:style>
  <w:style w:type="paragraph" w:customStyle="1" w:styleId="93E59C44DB75480FA6896ED698A1C1F8">
    <w:name w:val="93E59C44DB75480FA6896ED698A1C1F8"/>
  </w:style>
  <w:style w:type="paragraph" w:customStyle="1" w:styleId="5457E0FA89FC477898F67973E702BE55">
    <w:name w:val="5457E0FA89FC477898F67973E702BE55"/>
  </w:style>
  <w:style w:type="paragraph" w:customStyle="1" w:styleId="7D1EAE976EDD46368E41650D1B4F0F2C">
    <w:name w:val="7D1EAE976EDD46368E41650D1B4F0F2C"/>
  </w:style>
  <w:style w:type="paragraph" w:customStyle="1" w:styleId="72111EA34A704AB7A49E180815DEA520">
    <w:name w:val="72111EA34A704AB7A49E180815DEA520"/>
  </w:style>
  <w:style w:type="paragraph" w:customStyle="1" w:styleId="395E33F4873B41299BE75A7C776406A7">
    <w:name w:val="395E33F4873B41299BE75A7C776406A7"/>
  </w:style>
  <w:style w:type="paragraph" w:customStyle="1" w:styleId="A45E36782C45453FB46D2CFE37374101">
    <w:name w:val="A45E36782C45453FB46D2CFE37374101"/>
  </w:style>
  <w:style w:type="paragraph" w:customStyle="1" w:styleId="DF5837C200484FC8889CE239C0D2DF22">
    <w:name w:val="DF5837C200484FC8889CE239C0D2DF22"/>
  </w:style>
  <w:style w:type="paragraph" w:customStyle="1" w:styleId="390452A8A8B241A8B5CC6CEC5A5DDFF8">
    <w:name w:val="390452A8A8B241A8B5CC6CEC5A5DDFF8"/>
  </w:style>
  <w:style w:type="paragraph" w:customStyle="1" w:styleId="41EC7F36E6C040CB9B592FBCA2470468">
    <w:name w:val="41EC7F36E6C040CB9B592FBCA2470468"/>
  </w:style>
  <w:style w:type="paragraph" w:customStyle="1" w:styleId="CCC1282A01214ECE8FFD400B3C85093C">
    <w:name w:val="CCC1282A01214ECE8FFD400B3C85093C"/>
  </w:style>
  <w:style w:type="paragraph" w:customStyle="1" w:styleId="5421FB41CB7D44EE8CA7FDB747F61F2E">
    <w:name w:val="5421FB41CB7D44EE8CA7FDB747F61F2E"/>
  </w:style>
  <w:style w:type="paragraph" w:customStyle="1" w:styleId="D1E90A83DA9947C4B8835766A3AC31D0">
    <w:name w:val="D1E90A83DA9947C4B8835766A3AC31D0"/>
  </w:style>
  <w:style w:type="paragraph" w:customStyle="1" w:styleId="A4F3B6C69B7E4D4BBEBE35CD6D630C47">
    <w:name w:val="A4F3B6C69B7E4D4BBEBE35CD6D630C47"/>
  </w:style>
  <w:style w:type="paragraph" w:customStyle="1" w:styleId="BDDF839C7500491287920C92D888A6EA">
    <w:name w:val="BDDF839C7500491287920C92D888A6EA"/>
  </w:style>
  <w:style w:type="paragraph" w:customStyle="1" w:styleId="72AEE83550F042C890BD7FD2F21E0A6E">
    <w:name w:val="72AEE83550F042C890BD7FD2F21E0A6E"/>
  </w:style>
  <w:style w:type="paragraph" w:customStyle="1" w:styleId="9986A2B6584A4221BB2CF3239F8502A2">
    <w:name w:val="9986A2B6584A4221BB2CF3239F8502A2"/>
  </w:style>
  <w:style w:type="paragraph" w:customStyle="1" w:styleId="11447898451748AE9D22B740BF190DBD">
    <w:name w:val="11447898451748AE9D22B740BF190DBD"/>
  </w:style>
  <w:style w:type="paragraph" w:customStyle="1" w:styleId="4CEB2068789540A3A86BEE76B8001143">
    <w:name w:val="4CEB2068789540A3A86BEE76B8001143"/>
  </w:style>
  <w:style w:type="paragraph" w:customStyle="1" w:styleId="E9C0059B0FB04554B5C3D790F4DB523F">
    <w:name w:val="E9C0059B0FB04554B5C3D790F4DB523F"/>
  </w:style>
  <w:style w:type="paragraph" w:customStyle="1" w:styleId="38C8A02F6106467F90F4057759BF1D21">
    <w:name w:val="38C8A02F6106467F90F4057759BF1D21"/>
  </w:style>
  <w:style w:type="paragraph" w:customStyle="1" w:styleId="8843E83C1F524B4790B3FC00FC71912E">
    <w:name w:val="8843E83C1F524B4790B3FC00FC71912E"/>
  </w:style>
  <w:style w:type="paragraph" w:customStyle="1" w:styleId="89758546763A4DEF93DD974801A77878">
    <w:name w:val="89758546763A4DEF93DD974801A77878"/>
  </w:style>
  <w:style w:type="paragraph" w:customStyle="1" w:styleId="FA3E328958CF463B98538BBB03920BDE">
    <w:name w:val="FA3E328958CF463B98538BBB03920BDE"/>
  </w:style>
  <w:style w:type="paragraph" w:customStyle="1" w:styleId="D5BDEE959BD8468F8F0846E00FA9A0F8">
    <w:name w:val="D5BDEE959BD8468F8F0846E00FA9A0F8"/>
  </w:style>
  <w:style w:type="paragraph" w:customStyle="1" w:styleId="CFEEDF2B94064B749429EEF27A4E6B97">
    <w:name w:val="CFEEDF2B94064B749429EEF27A4E6B97"/>
  </w:style>
  <w:style w:type="paragraph" w:customStyle="1" w:styleId="27EA0E594564499C8604A15A11545D11">
    <w:name w:val="27EA0E594564499C8604A15A11545D11"/>
  </w:style>
  <w:style w:type="paragraph" w:customStyle="1" w:styleId="1E942912C9A34FFFA3B78A245AE837D9">
    <w:name w:val="1E942912C9A34FFFA3B78A245AE837D9"/>
  </w:style>
  <w:style w:type="paragraph" w:customStyle="1" w:styleId="0287A890AFFD4E67BE9EE26547C2C704">
    <w:name w:val="0287A890AFFD4E67BE9EE26547C2C704"/>
  </w:style>
  <w:style w:type="paragraph" w:customStyle="1" w:styleId="ADC88738E09948D9970B07705A5A6F4D">
    <w:name w:val="ADC88738E09948D9970B07705A5A6F4D"/>
  </w:style>
  <w:style w:type="paragraph" w:customStyle="1" w:styleId="16D481DFC8E84383AE5FE8DC9A4109E1">
    <w:name w:val="16D481DFC8E84383AE5FE8DC9A4109E1"/>
  </w:style>
  <w:style w:type="paragraph" w:customStyle="1" w:styleId="00A88DAA9D8E4789A1C3BBCECDFBEB2E">
    <w:name w:val="00A88DAA9D8E4789A1C3BBCECDFBEB2E"/>
  </w:style>
  <w:style w:type="paragraph" w:customStyle="1" w:styleId="3B47BD4B6EDF4ECB87C2BDFBC0BBA9CA">
    <w:name w:val="3B47BD4B6EDF4ECB87C2BDFBC0BBA9CA"/>
  </w:style>
  <w:style w:type="paragraph" w:customStyle="1" w:styleId="8407EA754D4244DCA8FF02BF32B45E23">
    <w:name w:val="8407EA754D4244DCA8FF02BF32B45E23"/>
  </w:style>
  <w:style w:type="paragraph" w:customStyle="1" w:styleId="5B11DA4F8BE843FBBB2D82885AA4CD6F">
    <w:name w:val="5B11DA4F8BE843FBBB2D82885AA4CD6F"/>
  </w:style>
  <w:style w:type="paragraph" w:customStyle="1" w:styleId="7C5617F4DC184CF199C97ACE7147DBDF">
    <w:name w:val="7C5617F4DC184CF199C97ACE7147DBDF"/>
  </w:style>
  <w:style w:type="paragraph" w:customStyle="1" w:styleId="1C09F4B0CA024B228733015AAC954820">
    <w:name w:val="1C09F4B0CA024B228733015AAC954820"/>
  </w:style>
  <w:style w:type="paragraph" w:customStyle="1" w:styleId="59C639758C3D40CCADCE9436135662E7">
    <w:name w:val="59C639758C3D40CCADCE9436135662E7"/>
  </w:style>
  <w:style w:type="paragraph" w:customStyle="1" w:styleId="08F25C0F74A24609BBDC8C2060362790">
    <w:name w:val="08F25C0F74A24609BBDC8C2060362790"/>
  </w:style>
  <w:style w:type="paragraph" w:customStyle="1" w:styleId="B22D7791E6CB42269C307702ACAFC5D0">
    <w:name w:val="B22D7791E6CB42269C307702ACAFC5D0"/>
  </w:style>
  <w:style w:type="paragraph" w:customStyle="1" w:styleId="CB4A1A7FFDDD438DABE4EBE46ADF1852">
    <w:name w:val="CB4A1A7FFDDD438DABE4EBE46ADF1852"/>
  </w:style>
  <w:style w:type="paragraph" w:customStyle="1" w:styleId="6F8ED65376854148830AD15CB0FD5856">
    <w:name w:val="6F8ED65376854148830AD15CB0FD5856"/>
  </w:style>
  <w:style w:type="paragraph" w:customStyle="1" w:styleId="EF695A182B3B40DB9C2E3E69A2D15944">
    <w:name w:val="EF695A182B3B40DB9C2E3E69A2D15944"/>
  </w:style>
  <w:style w:type="paragraph" w:customStyle="1" w:styleId="35C3A3EADF2B444C8ECAF1FD5887479C">
    <w:name w:val="35C3A3EADF2B444C8ECAF1FD5887479C"/>
  </w:style>
  <w:style w:type="paragraph" w:customStyle="1" w:styleId="410811CA95684453B485B7C135B53873">
    <w:name w:val="410811CA95684453B485B7C135B53873"/>
  </w:style>
  <w:style w:type="paragraph" w:customStyle="1" w:styleId="CD05E1DC0DE247CDAA8D7078C2ACC480">
    <w:name w:val="CD05E1DC0DE247CDAA8D7078C2ACC480"/>
  </w:style>
  <w:style w:type="paragraph" w:customStyle="1" w:styleId="EEDF8A52134A40F29670C1BCF12264AC">
    <w:name w:val="EEDF8A52134A40F29670C1BCF12264AC"/>
  </w:style>
  <w:style w:type="paragraph" w:customStyle="1" w:styleId="9EEB3758997C4A69A9D1925FAE4396A2">
    <w:name w:val="9EEB3758997C4A69A9D1925FAE4396A2"/>
  </w:style>
  <w:style w:type="paragraph" w:customStyle="1" w:styleId="F80FB992C6904E57AAD23BACE4F5A618">
    <w:name w:val="F80FB992C6904E57AAD23BACE4F5A618"/>
  </w:style>
  <w:style w:type="paragraph" w:customStyle="1" w:styleId="779F97918BBE400B8BFB8E9ECAFECCAB">
    <w:name w:val="779F97918BBE400B8BFB8E9ECAFECCAB"/>
  </w:style>
  <w:style w:type="paragraph" w:customStyle="1" w:styleId="C9FF842FD3244E688235ED42137F55A0">
    <w:name w:val="C9FF842FD3244E688235ED42137F55A0"/>
  </w:style>
  <w:style w:type="paragraph" w:customStyle="1" w:styleId="50599C9B435240E2AA7813FE7CA9A1F6">
    <w:name w:val="50599C9B435240E2AA7813FE7CA9A1F6"/>
  </w:style>
  <w:style w:type="paragraph" w:customStyle="1" w:styleId="7D6AA624643A44CEBB73602CEA81974A">
    <w:name w:val="7D6AA624643A44CEBB73602CEA81974A"/>
  </w:style>
  <w:style w:type="paragraph" w:customStyle="1" w:styleId="1EE39177364C45E58116A1617F14B24D">
    <w:name w:val="1EE39177364C45E58116A1617F14B24D"/>
  </w:style>
  <w:style w:type="paragraph" w:customStyle="1" w:styleId="7B0DC5482DF0479E9554D96CF804552B">
    <w:name w:val="7B0DC5482DF0479E9554D96CF804552B"/>
  </w:style>
  <w:style w:type="paragraph" w:customStyle="1" w:styleId="B20832674EF14B73B07C9D954F96C180">
    <w:name w:val="B20832674EF14B73B07C9D954F96C180"/>
  </w:style>
  <w:style w:type="paragraph" w:customStyle="1" w:styleId="5F613FCA4E3F4EE498C6DA1047513329">
    <w:name w:val="5F613FCA4E3F4EE498C6DA1047513329"/>
  </w:style>
  <w:style w:type="paragraph" w:customStyle="1" w:styleId="91EB3070225C43EEBAE9A1D38D18C705">
    <w:name w:val="91EB3070225C43EEBAE9A1D38D18C705"/>
  </w:style>
  <w:style w:type="paragraph" w:customStyle="1" w:styleId="F39C5AAB0E1C4BD386AB3EFBEE813A35">
    <w:name w:val="F39C5AAB0E1C4BD386AB3EFBEE813A35"/>
  </w:style>
  <w:style w:type="paragraph" w:customStyle="1" w:styleId="AFCF7CF3683D4B219B5681E9E58BBEDF">
    <w:name w:val="AFCF7CF3683D4B219B5681E9E58BBEDF"/>
  </w:style>
  <w:style w:type="paragraph" w:customStyle="1" w:styleId="E142B40015894FA79539B54B3461D953">
    <w:name w:val="E142B40015894FA79539B54B3461D953"/>
  </w:style>
  <w:style w:type="paragraph" w:customStyle="1" w:styleId="C4C0A02DC9CD4E6C8C339FAF3522C3C3">
    <w:name w:val="C4C0A02DC9CD4E6C8C339FAF3522C3C3"/>
  </w:style>
  <w:style w:type="paragraph" w:customStyle="1" w:styleId="FB537425FB2940C19371CED76AD3A3E4">
    <w:name w:val="FB537425FB2940C19371CED76AD3A3E4"/>
  </w:style>
  <w:style w:type="paragraph" w:customStyle="1" w:styleId="2FE6BA4932C84199AE8D8BC4B474307E">
    <w:name w:val="2FE6BA4932C84199AE8D8BC4B474307E"/>
  </w:style>
  <w:style w:type="paragraph" w:customStyle="1" w:styleId="9B679191B99642CFBBACE1CD5DC7C1AA">
    <w:name w:val="9B679191B99642CFBBACE1CD5DC7C1AA"/>
  </w:style>
  <w:style w:type="paragraph" w:customStyle="1" w:styleId="45823E85A69E4C3EB31E0090874E1780">
    <w:name w:val="45823E85A69E4C3EB31E0090874E1780"/>
  </w:style>
  <w:style w:type="paragraph" w:customStyle="1" w:styleId="5C9F499D4D604A8099AB08C400A1D74A">
    <w:name w:val="5C9F499D4D604A8099AB08C400A1D74A"/>
  </w:style>
  <w:style w:type="paragraph" w:customStyle="1" w:styleId="1388599928384B08B79F5E7105B65BCF">
    <w:name w:val="1388599928384B08B79F5E7105B65BCF"/>
  </w:style>
  <w:style w:type="paragraph" w:customStyle="1" w:styleId="6FD0C4A8F6C74A82B2479841794887BE">
    <w:name w:val="6FD0C4A8F6C74A82B2479841794887BE"/>
  </w:style>
  <w:style w:type="paragraph" w:customStyle="1" w:styleId="102647BEB361462AB3E10A6465C87FFB">
    <w:name w:val="102647BEB361462AB3E10A6465C87FFB"/>
  </w:style>
  <w:style w:type="paragraph" w:customStyle="1" w:styleId="03CE83DAA19049988C84B3D62A9039EF">
    <w:name w:val="03CE83DAA19049988C84B3D62A9039EF"/>
  </w:style>
  <w:style w:type="paragraph" w:customStyle="1" w:styleId="F663BEA59F7C4D10B9A54EAFFF72A56F">
    <w:name w:val="F663BEA59F7C4D10B9A54EAFFF72A56F"/>
  </w:style>
  <w:style w:type="paragraph" w:customStyle="1" w:styleId="95CB8BD9587549CA9DDF5A56388A2BF2">
    <w:name w:val="95CB8BD9587549CA9DDF5A56388A2BF2"/>
  </w:style>
  <w:style w:type="paragraph" w:customStyle="1" w:styleId="4600C6B980C44FD69230004890AEEAEB">
    <w:name w:val="4600C6B980C44FD69230004890AEEAEB"/>
  </w:style>
  <w:style w:type="paragraph" w:customStyle="1" w:styleId="EBB4589DC2F34842820E72FC1F5A50C1">
    <w:name w:val="EBB4589DC2F34842820E72FC1F5A50C1"/>
  </w:style>
  <w:style w:type="paragraph" w:customStyle="1" w:styleId="F2C9E4989D834BA982BF46769618D399">
    <w:name w:val="F2C9E4989D834BA982BF46769618D399"/>
  </w:style>
  <w:style w:type="paragraph" w:customStyle="1" w:styleId="77A6419FE97049F9AF0E32C64C88E69D">
    <w:name w:val="77A6419FE97049F9AF0E32C64C88E69D"/>
  </w:style>
  <w:style w:type="paragraph" w:customStyle="1" w:styleId="4A54271A02914FE58833E143CDE53F8D">
    <w:name w:val="4A54271A02914FE58833E143CDE53F8D"/>
  </w:style>
  <w:style w:type="paragraph" w:customStyle="1" w:styleId="8A4131A8AA3E4B2297E6F78E71B1C92C">
    <w:name w:val="8A4131A8AA3E4B2297E6F78E71B1C92C"/>
  </w:style>
  <w:style w:type="paragraph" w:customStyle="1" w:styleId="1FD13D438623499387DD2B6291DA9726">
    <w:name w:val="1FD13D438623499387DD2B6291DA9726"/>
  </w:style>
  <w:style w:type="paragraph" w:customStyle="1" w:styleId="D07005722E464DD6958EC697091A3E9C">
    <w:name w:val="D07005722E464DD6958EC697091A3E9C"/>
  </w:style>
  <w:style w:type="paragraph" w:customStyle="1" w:styleId="7B74918D4FE54791AE5817A93BFAA120">
    <w:name w:val="7B74918D4FE54791AE5817A93BFAA120"/>
  </w:style>
  <w:style w:type="paragraph" w:customStyle="1" w:styleId="B3353793712248238B107E6E56A9F305">
    <w:name w:val="B3353793712248238B107E6E56A9F305"/>
  </w:style>
  <w:style w:type="paragraph" w:customStyle="1" w:styleId="E038C07250C24F3182611A67A52273DA">
    <w:name w:val="E038C07250C24F3182611A67A52273DA"/>
  </w:style>
  <w:style w:type="paragraph" w:customStyle="1" w:styleId="0951899355D040C2B6FC75265D47C1BA">
    <w:name w:val="0951899355D040C2B6FC75265D47C1BA"/>
  </w:style>
  <w:style w:type="paragraph" w:customStyle="1" w:styleId="B44FAA6E947640438BE73CC4E80038D8">
    <w:name w:val="B44FAA6E947640438BE73CC4E80038D8"/>
  </w:style>
  <w:style w:type="paragraph" w:customStyle="1" w:styleId="23267E6FD62448A2A45962D7A9413BD4">
    <w:name w:val="23267E6FD62448A2A45962D7A9413BD4"/>
  </w:style>
  <w:style w:type="paragraph" w:customStyle="1" w:styleId="4715474329BC42C6A1603683578EA61C">
    <w:name w:val="4715474329BC42C6A1603683578EA61C"/>
  </w:style>
  <w:style w:type="paragraph" w:customStyle="1" w:styleId="4CF3D108E0934EF3B03BC903D580BD8B">
    <w:name w:val="4CF3D108E0934EF3B03BC903D580BD8B"/>
  </w:style>
  <w:style w:type="paragraph" w:customStyle="1" w:styleId="0475AB4CE7EB4957ADDE930F12A368BE">
    <w:name w:val="0475AB4CE7EB4957ADDE930F12A368BE"/>
  </w:style>
  <w:style w:type="paragraph" w:customStyle="1" w:styleId="41AE1E07F5ED4E058B5DCFBE7E38EE48">
    <w:name w:val="41AE1E07F5ED4E058B5DCFBE7E38EE48"/>
  </w:style>
  <w:style w:type="paragraph" w:customStyle="1" w:styleId="867C6A018A7545A68AFE1DBE56548AFF">
    <w:name w:val="867C6A018A7545A68AFE1DBE56548AFF"/>
  </w:style>
  <w:style w:type="paragraph" w:customStyle="1" w:styleId="8CD53289499E4D55B08BF6348F1FAE4F">
    <w:name w:val="8CD53289499E4D55B08BF6348F1FAE4F"/>
  </w:style>
  <w:style w:type="paragraph" w:customStyle="1" w:styleId="E47292538CAF4EEEB7D71C9C1EA1060B">
    <w:name w:val="E47292538CAF4EEEB7D71C9C1EA1060B"/>
  </w:style>
  <w:style w:type="paragraph" w:customStyle="1" w:styleId="F1FF2FCE8AF640BBA9229342CF80DDC5">
    <w:name w:val="F1FF2FCE8AF640BBA9229342CF80DDC5"/>
  </w:style>
  <w:style w:type="paragraph" w:customStyle="1" w:styleId="FDC119038D4A4265881A5DCD037B0E4D">
    <w:name w:val="FDC119038D4A4265881A5DCD037B0E4D"/>
  </w:style>
  <w:style w:type="paragraph" w:customStyle="1" w:styleId="F99B5031B8984A879D7083A74ADF47B4">
    <w:name w:val="F99B5031B8984A879D7083A74ADF47B4"/>
  </w:style>
  <w:style w:type="paragraph" w:customStyle="1" w:styleId="48817E9A168F45E6BBF61F7D4461A3A0">
    <w:name w:val="48817E9A168F45E6BBF61F7D4461A3A0"/>
  </w:style>
  <w:style w:type="paragraph" w:customStyle="1" w:styleId="8E674E7FB67942E09E5D6893BF7D7E19">
    <w:name w:val="8E674E7FB67942E09E5D6893BF7D7E19"/>
  </w:style>
  <w:style w:type="paragraph" w:customStyle="1" w:styleId="8F3813296A3F4453B9D90E3F2E9BD7B9">
    <w:name w:val="8F3813296A3F4453B9D90E3F2E9BD7B9"/>
  </w:style>
  <w:style w:type="paragraph" w:customStyle="1" w:styleId="6C988A0369EC4D8CB8EBE563F688735E">
    <w:name w:val="6C988A0369EC4D8CB8EBE563F688735E"/>
  </w:style>
  <w:style w:type="paragraph" w:customStyle="1" w:styleId="B9C385758B254F44BA48938840596DF0">
    <w:name w:val="B9C385758B254F44BA48938840596DF0"/>
  </w:style>
  <w:style w:type="paragraph" w:customStyle="1" w:styleId="BB136A89FFF64D02AA4BD1F378940220">
    <w:name w:val="BB136A89FFF64D02AA4BD1F378940220"/>
  </w:style>
  <w:style w:type="paragraph" w:customStyle="1" w:styleId="FCDD055AC00C475B8956865D062DD34E">
    <w:name w:val="FCDD055AC00C475B8956865D062DD34E"/>
  </w:style>
  <w:style w:type="paragraph" w:customStyle="1" w:styleId="509CC50011504AC49C10C30BA64089C7">
    <w:name w:val="509CC50011504AC49C10C30BA64089C7"/>
  </w:style>
  <w:style w:type="paragraph" w:customStyle="1" w:styleId="553E7D3AA31A4394AF4069A139019284">
    <w:name w:val="553E7D3AA31A4394AF4069A139019284"/>
  </w:style>
  <w:style w:type="paragraph" w:customStyle="1" w:styleId="8070E178101946BF98CA3228D54BD7D3">
    <w:name w:val="8070E178101946BF98CA3228D54BD7D3"/>
  </w:style>
  <w:style w:type="paragraph" w:customStyle="1" w:styleId="3A720B2AFF1E4B7D8D29B2BDE65AA7DE">
    <w:name w:val="3A720B2AFF1E4B7D8D29B2BDE65AA7DE"/>
  </w:style>
  <w:style w:type="paragraph" w:customStyle="1" w:styleId="9AFF944A35144584B291D7463EFAB8B5">
    <w:name w:val="9AFF944A35144584B291D7463EFAB8B5"/>
  </w:style>
  <w:style w:type="paragraph" w:customStyle="1" w:styleId="3D5634BF4D70454A837BFD9EBF1F436C">
    <w:name w:val="3D5634BF4D70454A837BFD9EBF1F436C"/>
  </w:style>
  <w:style w:type="paragraph" w:customStyle="1" w:styleId="1FAC531F5BFD474A9E1B340D51FA9DB8">
    <w:name w:val="1FAC531F5BFD474A9E1B340D51FA9DB8"/>
  </w:style>
  <w:style w:type="paragraph" w:customStyle="1" w:styleId="2DD961B96A5D47DC8DF1A9F36CA992E6">
    <w:name w:val="2DD961B96A5D47DC8DF1A9F36CA992E6"/>
  </w:style>
  <w:style w:type="paragraph" w:customStyle="1" w:styleId="F71D5AAE05F14DD380411B4570E309C1">
    <w:name w:val="F71D5AAE05F14DD380411B4570E309C1"/>
  </w:style>
  <w:style w:type="paragraph" w:customStyle="1" w:styleId="6EB181CF28984139A2C0D398612C5973">
    <w:name w:val="6EB181CF28984139A2C0D398612C5973"/>
  </w:style>
  <w:style w:type="paragraph" w:customStyle="1" w:styleId="57B88B2E95DD40D5A5EAF7918402985F">
    <w:name w:val="57B88B2E95DD40D5A5EAF7918402985F"/>
  </w:style>
  <w:style w:type="paragraph" w:customStyle="1" w:styleId="91BC140A8A514A40ABD42D33138826F8">
    <w:name w:val="91BC140A8A514A40ABD42D33138826F8"/>
  </w:style>
  <w:style w:type="paragraph" w:customStyle="1" w:styleId="BE263B757F954E008CBBE16D03CD1591">
    <w:name w:val="BE263B757F954E008CBBE16D03CD1591"/>
  </w:style>
  <w:style w:type="paragraph" w:customStyle="1" w:styleId="C109FECE2549497498C358A91214EF93">
    <w:name w:val="C109FECE2549497498C358A91214EF93"/>
  </w:style>
  <w:style w:type="paragraph" w:customStyle="1" w:styleId="93F3259FE21B471A837B0D2930BFD39F">
    <w:name w:val="93F3259FE21B471A837B0D2930BFD39F"/>
  </w:style>
  <w:style w:type="paragraph" w:customStyle="1" w:styleId="78384764B88A4EAF94455CD85ABA788F">
    <w:name w:val="78384764B88A4EAF94455CD85ABA788F"/>
  </w:style>
  <w:style w:type="paragraph" w:customStyle="1" w:styleId="924AB038C454429E9D401D005934EB4D">
    <w:name w:val="924AB038C454429E9D401D005934EB4D"/>
  </w:style>
  <w:style w:type="paragraph" w:customStyle="1" w:styleId="14191F8A7ABE42039C16DB9381A4E94E">
    <w:name w:val="14191F8A7ABE42039C16DB9381A4E94E"/>
  </w:style>
  <w:style w:type="paragraph" w:customStyle="1" w:styleId="FACBC65453BC4DC5A7992D3D96A0C3AB">
    <w:name w:val="FACBC65453BC4DC5A7992D3D96A0C3AB"/>
  </w:style>
  <w:style w:type="paragraph" w:customStyle="1" w:styleId="3C52FCB4ED4B4C5A8F8D570CB64AE32B">
    <w:name w:val="3C52FCB4ED4B4C5A8F8D570CB64AE32B"/>
  </w:style>
  <w:style w:type="paragraph" w:customStyle="1" w:styleId="05351E2B1F3B43A591936A096E438F0C">
    <w:name w:val="05351E2B1F3B43A591936A096E438F0C"/>
  </w:style>
  <w:style w:type="paragraph" w:customStyle="1" w:styleId="BCE345B45AF0443396BD4BC17AEBF0F0">
    <w:name w:val="BCE345B45AF0443396BD4BC17AEBF0F0"/>
  </w:style>
  <w:style w:type="paragraph" w:customStyle="1" w:styleId="2675777921C643C1B842E1A344F36027">
    <w:name w:val="2675777921C643C1B842E1A344F36027"/>
  </w:style>
  <w:style w:type="paragraph" w:customStyle="1" w:styleId="6A8FEC3838F044289902F1C5EFFDA014">
    <w:name w:val="6A8FEC3838F044289902F1C5EFFDA014"/>
  </w:style>
  <w:style w:type="paragraph" w:customStyle="1" w:styleId="9C99D10F25864C499834631C3227FBC9">
    <w:name w:val="9C99D10F25864C499834631C3227FBC9"/>
  </w:style>
  <w:style w:type="paragraph" w:customStyle="1" w:styleId="6CAE7AEF9F8F4BF68D8957B27346CDF9">
    <w:name w:val="6CAE7AEF9F8F4BF68D8957B27346CDF9"/>
  </w:style>
  <w:style w:type="paragraph" w:customStyle="1" w:styleId="8874CD22E28D4CD4822DB726A6D8E4D8">
    <w:name w:val="8874CD22E28D4CD4822DB726A6D8E4D8"/>
  </w:style>
  <w:style w:type="paragraph" w:customStyle="1" w:styleId="ADCC4FABC6B54343A4C53B93AD0053B7">
    <w:name w:val="ADCC4FABC6B54343A4C53B93AD0053B7"/>
  </w:style>
  <w:style w:type="paragraph" w:customStyle="1" w:styleId="8C355CBF2BB04D4CA1158426AA12AEB6">
    <w:name w:val="8C355CBF2BB04D4CA1158426AA12AEB6"/>
  </w:style>
  <w:style w:type="paragraph" w:customStyle="1" w:styleId="E321FCFA01C94FC2BDD6FC2708B52FA9">
    <w:name w:val="E321FCFA01C94FC2BDD6FC2708B52FA9"/>
  </w:style>
  <w:style w:type="paragraph" w:customStyle="1" w:styleId="05AE255B9B85458AB623DC9083C68F91">
    <w:name w:val="05AE255B9B85458AB623DC9083C68F91"/>
  </w:style>
  <w:style w:type="paragraph" w:customStyle="1" w:styleId="9D373F70427F4AC093263BAA740BAD9C">
    <w:name w:val="9D373F70427F4AC093263BAA740BAD9C"/>
  </w:style>
  <w:style w:type="paragraph" w:customStyle="1" w:styleId="9EB415CF7ACA4611B3C8C7224DE9AAAD">
    <w:name w:val="9EB415CF7ACA4611B3C8C7224DE9AAAD"/>
  </w:style>
  <w:style w:type="paragraph" w:customStyle="1" w:styleId="AC1085321C554F9F8AD4716671B2543C">
    <w:name w:val="AC1085321C554F9F8AD4716671B2543C"/>
  </w:style>
  <w:style w:type="paragraph" w:customStyle="1" w:styleId="21FFDFAFE8274F7E995F48F5208DD0D5">
    <w:name w:val="21FFDFAFE8274F7E995F48F5208DD0D5"/>
  </w:style>
  <w:style w:type="paragraph" w:customStyle="1" w:styleId="72D663E6AC124529A27E86712C765416">
    <w:name w:val="72D663E6AC124529A27E86712C765416"/>
  </w:style>
  <w:style w:type="paragraph" w:customStyle="1" w:styleId="0337B2CFFC9E482CB2EB5C7C263009C5">
    <w:name w:val="0337B2CFFC9E482CB2EB5C7C263009C5"/>
  </w:style>
  <w:style w:type="paragraph" w:customStyle="1" w:styleId="333343A1848D42CF9973E34DD62AC201">
    <w:name w:val="333343A1848D42CF9973E34DD62AC201"/>
  </w:style>
  <w:style w:type="paragraph" w:customStyle="1" w:styleId="E579AC4F095C484CA6A93464C72C77C5">
    <w:name w:val="E579AC4F095C484CA6A93464C72C77C5"/>
  </w:style>
  <w:style w:type="paragraph" w:customStyle="1" w:styleId="C1861D7B4FBA417EB9F5616310692D27">
    <w:name w:val="C1861D7B4FBA417EB9F5616310692D27"/>
  </w:style>
  <w:style w:type="paragraph" w:customStyle="1" w:styleId="472146EC10F8478B9EE551D219F9CA1F">
    <w:name w:val="472146EC10F8478B9EE551D219F9CA1F"/>
  </w:style>
  <w:style w:type="paragraph" w:customStyle="1" w:styleId="F905DC31E9CB4924806E70D4F289D9CF">
    <w:name w:val="F905DC31E9CB4924806E70D4F289D9CF"/>
  </w:style>
  <w:style w:type="paragraph" w:customStyle="1" w:styleId="B8EAB2105D264522A464C92ADA5AF4EB">
    <w:name w:val="B8EAB2105D264522A464C92ADA5AF4EB"/>
  </w:style>
  <w:style w:type="paragraph" w:customStyle="1" w:styleId="7F4696A8CAFF45B2960883E0D9BBD46B">
    <w:name w:val="7F4696A8CAFF45B2960883E0D9BBD46B"/>
  </w:style>
  <w:style w:type="paragraph" w:customStyle="1" w:styleId="AC67FF89B65D4005B2A0EFA95480FFE4">
    <w:name w:val="AC67FF89B65D4005B2A0EFA95480FFE4"/>
  </w:style>
  <w:style w:type="paragraph" w:customStyle="1" w:styleId="ADE67C5293A34C6580F80D8CB781C0F5">
    <w:name w:val="ADE67C5293A34C6580F80D8CB781C0F5"/>
  </w:style>
  <w:style w:type="paragraph" w:customStyle="1" w:styleId="DD1A16EA61C04707BDA19850379C1509">
    <w:name w:val="DD1A16EA61C04707BDA19850379C1509"/>
  </w:style>
  <w:style w:type="paragraph" w:customStyle="1" w:styleId="F7552FB4510E4711AD6D2BD5EEC82B82">
    <w:name w:val="F7552FB4510E4711AD6D2BD5EEC82B82"/>
  </w:style>
  <w:style w:type="paragraph" w:customStyle="1" w:styleId="75290EE34EFF432B80A390216ACD8D82">
    <w:name w:val="75290EE34EFF432B80A390216ACD8D82"/>
  </w:style>
  <w:style w:type="paragraph" w:customStyle="1" w:styleId="63A441BE529441D099A96902EE377C7D">
    <w:name w:val="63A441BE529441D099A96902EE377C7D"/>
  </w:style>
  <w:style w:type="paragraph" w:customStyle="1" w:styleId="34B1D5E357184A8AB17E12511E48F0CD">
    <w:name w:val="34B1D5E357184A8AB17E12511E48F0CD"/>
  </w:style>
  <w:style w:type="paragraph" w:customStyle="1" w:styleId="22BA21241C6B4062AA1943A8F3DD9D6F">
    <w:name w:val="22BA21241C6B4062AA1943A8F3DD9D6F"/>
  </w:style>
  <w:style w:type="paragraph" w:customStyle="1" w:styleId="DBD2BB778AE24F00841C8F77FE95778E">
    <w:name w:val="DBD2BB778AE24F00841C8F77FE95778E"/>
  </w:style>
  <w:style w:type="paragraph" w:customStyle="1" w:styleId="97A5072C0EAA41688507BC537151A5AF">
    <w:name w:val="97A5072C0EAA41688507BC537151A5AF"/>
  </w:style>
  <w:style w:type="paragraph" w:customStyle="1" w:styleId="14B009B213F747D889D3E88DC9FED48E">
    <w:name w:val="14B009B213F747D889D3E88DC9FED48E"/>
  </w:style>
  <w:style w:type="paragraph" w:customStyle="1" w:styleId="D89A220D67F342B0B446CDD0EECDBDE8">
    <w:name w:val="D89A220D67F342B0B446CDD0EECDBDE8"/>
  </w:style>
  <w:style w:type="paragraph" w:customStyle="1" w:styleId="03AEAA5F60804210A2FEB92F2DB1069A">
    <w:name w:val="03AEAA5F60804210A2FEB92F2DB1069A"/>
  </w:style>
  <w:style w:type="paragraph" w:customStyle="1" w:styleId="7E7F3B56EC45403DB7FE6AA6753A405E">
    <w:name w:val="7E7F3B56EC45403DB7FE6AA6753A405E"/>
  </w:style>
  <w:style w:type="paragraph" w:customStyle="1" w:styleId="D04432C3257040218EA5F919B236DC03">
    <w:name w:val="D04432C3257040218EA5F919B236DC03"/>
  </w:style>
  <w:style w:type="paragraph" w:customStyle="1" w:styleId="7CABB38755D34D77805E872CD0B74D4E">
    <w:name w:val="7CABB38755D34D77805E872CD0B74D4E"/>
  </w:style>
  <w:style w:type="paragraph" w:customStyle="1" w:styleId="C27EB88ED3D14F6E8EE50E72822A201A">
    <w:name w:val="C27EB88ED3D14F6E8EE50E72822A201A"/>
  </w:style>
  <w:style w:type="paragraph" w:customStyle="1" w:styleId="528522BF64074CB99AC5147EF18E1D8E">
    <w:name w:val="528522BF64074CB99AC5147EF18E1D8E"/>
  </w:style>
  <w:style w:type="paragraph" w:customStyle="1" w:styleId="E70A1406C44744ACA5215F4CA5F3523B">
    <w:name w:val="E70A1406C44744ACA5215F4CA5F3523B"/>
  </w:style>
  <w:style w:type="paragraph" w:customStyle="1" w:styleId="DD648B6E4AEE4DBE945433DA168C379D">
    <w:name w:val="DD648B6E4AEE4DBE945433DA168C379D"/>
  </w:style>
  <w:style w:type="paragraph" w:customStyle="1" w:styleId="20D5069CBF7E4940BB2C4D6C7FD8F67D">
    <w:name w:val="20D5069CBF7E4940BB2C4D6C7FD8F67D"/>
  </w:style>
  <w:style w:type="paragraph" w:customStyle="1" w:styleId="FBD8E20A53D349738D0E3396AB295457">
    <w:name w:val="FBD8E20A53D349738D0E3396AB295457"/>
  </w:style>
  <w:style w:type="paragraph" w:customStyle="1" w:styleId="2C28B9772D5D4A2097CAC092ADF27468">
    <w:name w:val="2C28B9772D5D4A2097CAC092ADF27468"/>
  </w:style>
  <w:style w:type="paragraph" w:customStyle="1" w:styleId="1502DE438516438EA59A51A9EB747F6C">
    <w:name w:val="1502DE438516438EA59A51A9EB747F6C"/>
  </w:style>
  <w:style w:type="paragraph" w:customStyle="1" w:styleId="05531B3D625846DCA43BFC95846B6658">
    <w:name w:val="05531B3D625846DCA43BFC95846B6658"/>
  </w:style>
  <w:style w:type="paragraph" w:customStyle="1" w:styleId="0D4D77D6CCC24EA4BA05CCCD81FCA8C9">
    <w:name w:val="0D4D77D6CCC24EA4BA05CCCD81FCA8C9"/>
  </w:style>
  <w:style w:type="paragraph" w:customStyle="1" w:styleId="FCEF5EAA42CF4C2185BB502C23DFD60F">
    <w:name w:val="FCEF5EAA42CF4C2185BB502C23DFD60F"/>
  </w:style>
  <w:style w:type="paragraph" w:customStyle="1" w:styleId="034324D7745D4A478F711BF7CE6343B1">
    <w:name w:val="034324D7745D4A478F711BF7CE6343B1"/>
  </w:style>
  <w:style w:type="paragraph" w:customStyle="1" w:styleId="DB6610A4AD494503938A5EF8DAE2093D">
    <w:name w:val="DB6610A4AD494503938A5EF8DAE2093D"/>
  </w:style>
  <w:style w:type="paragraph" w:customStyle="1" w:styleId="9F2F560BF7E6498C95F49F8339AAACD2">
    <w:name w:val="9F2F560BF7E6498C95F49F8339AAACD2"/>
  </w:style>
  <w:style w:type="paragraph" w:customStyle="1" w:styleId="31BC91817F0A441BAEBB0C81B701DE23">
    <w:name w:val="31BC91817F0A441BAEBB0C81B701DE23"/>
  </w:style>
  <w:style w:type="paragraph" w:customStyle="1" w:styleId="FBA8EB58579F4DCBB9A9105359C19677">
    <w:name w:val="FBA8EB58579F4DCBB9A9105359C19677"/>
  </w:style>
  <w:style w:type="paragraph" w:customStyle="1" w:styleId="84CC896DA2B240E8AC58E1F434E24D0A">
    <w:name w:val="84CC896DA2B240E8AC58E1F434E24D0A"/>
  </w:style>
  <w:style w:type="paragraph" w:customStyle="1" w:styleId="001378C7C6264CA8AE374F44F145E95E">
    <w:name w:val="001378C7C6264CA8AE374F44F145E95E"/>
  </w:style>
  <w:style w:type="paragraph" w:customStyle="1" w:styleId="5F876104DFC142E49BF157C410176E15">
    <w:name w:val="5F876104DFC142E49BF157C410176E15"/>
  </w:style>
  <w:style w:type="paragraph" w:customStyle="1" w:styleId="C1171A34541D4C1E8F4CC1F92620F79A">
    <w:name w:val="C1171A34541D4C1E8F4CC1F92620F79A"/>
  </w:style>
  <w:style w:type="paragraph" w:customStyle="1" w:styleId="8C2E5B00005F4E1CB90F20DA0D51AEEE">
    <w:name w:val="8C2E5B00005F4E1CB90F20DA0D51AEEE"/>
  </w:style>
  <w:style w:type="paragraph" w:customStyle="1" w:styleId="5582A7A8377545B29BEF0973D895BAC8">
    <w:name w:val="5582A7A8377545B29BEF0973D895BAC8"/>
  </w:style>
  <w:style w:type="paragraph" w:customStyle="1" w:styleId="9EC8D6D497F3444E9B6B0E66C2B39595">
    <w:name w:val="9EC8D6D497F3444E9B6B0E66C2B39595"/>
  </w:style>
  <w:style w:type="paragraph" w:customStyle="1" w:styleId="B6F8747EF9AB4F22B1AA4118B4E254A7">
    <w:name w:val="B6F8747EF9AB4F22B1AA4118B4E254A7"/>
  </w:style>
  <w:style w:type="paragraph" w:customStyle="1" w:styleId="1CA12728F1794405BA3B84C831567315">
    <w:name w:val="1CA12728F1794405BA3B84C831567315"/>
  </w:style>
  <w:style w:type="paragraph" w:customStyle="1" w:styleId="4741874F28AC4C298A9D8ECCC23A9345">
    <w:name w:val="4741874F28AC4C298A9D8ECCC23A9345"/>
  </w:style>
  <w:style w:type="paragraph" w:customStyle="1" w:styleId="7CD0CC265B814A31B89406EDA10B7F22">
    <w:name w:val="7CD0CC265B814A31B89406EDA10B7F22"/>
  </w:style>
  <w:style w:type="paragraph" w:customStyle="1" w:styleId="B8DC2A53DEA84D42B0903E7FB200F9F6">
    <w:name w:val="B8DC2A53DEA84D42B0903E7FB200F9F6"/>
  </w:style>
  <w:style w:type="paragraph" w:customStyle="1" w:styleId="C8681518AF7048CC81D18A0D61A9D14E">
    <w:name w:val="C8681518AF7048CC81D18A0D61A9D14E"/>
  </w:style>
  <w:style w:type="paragraph" w:customStyle="1" w:styleId="5385BA02C71B4F6D9FB27523BFC51187">
    <w:name w:val="5385BA02C71B4F6D9FB27523BFC51187"/>
  </w:style>
  <w:style w:type="paragraph" w:customStyle="1" w:styleId="8CA3960A8CD545ED89A8A760DC7697A1">
    <w:name w:val="8CA3960A8CD545ED89A8A760DC7697A1"/>
  </w:style>
  <w:style w:type="paragraph" w:customStyle="1" w:styleId="F8E8F81B51D14F0586F988EB849E9B8B">
    <w:name w:val="F8E8F81B51D14F0586F988EB849E9B8B"/>
  </w:style>
  <w:style w:type="paragraph" w:customStyle="1" w:styleId="D4A8F82EDDEF49ED94A8C087BE1C4946">
    <w:name w:val="D4A8F82EDDEF49ED94A8C087BE1C4946"/>
  </w:style>
  <w:style w:type="paragraph" w:customStyle="1" w:styleId="8AE46B26B0D5416997E65FA283AC2A1B">
    <w:name w:val="8AE46B26B0D5416997E65FA283AC2A1B"/>
  </w:style>
  <w:style w:type="paragraph" w:customStyle="1" w:styleId="9520A4ECA6BD4619A03C87070C9BFDD6">
    <w:name w:val="9520A4ECA6BD4619A03C87070C9BFDD6"/>
  </w:style>
  <w:style w:type="paragraph" w:customStyle="1" w:styleId="ACFBB3AA8F944A2CAE3F25C9C10BBE23">
    <w:name w:val="ACFBB3AA8F944A2CAE3F25C9C10BBE23"/>
  </w:style>
  <w:style w:type="paragraph" w:customStyle="1" w:styleId="C583165A7704471F91C30AA7B195F128">
    <w:name w:val="C583165A7704471F91C30AA7B195F128"/>
  </w:style>
  <w:style w:type="paragraph" w:customStyle="1" w:styleId="4A9DD99714E74260829F96054C951021">
    <w:name w:val="4A9DD99714E74260829F96054C951021"/>
  </w:style>
  <w:style w:type="paragraph" w:customStyle="1" w:styleId="6D27F35E491D4F4582E6BE5193DF940E">
    <w:name w:val="6D27F35E491D4F4582E6BE5193DF940E"/>
  </w:style>
  <w:style w:type="paragraph" w:customStyle="1" w:styleId="65759716694F4916AE1559B9140C9A55">
    <w:name w:val="65759716694F4916AE1559B9140C9A55"/>
  </w:style>
  <w:style w:type="paragraph" w:customStyle="1" w:styleId="47E888BB3DEA4D22A0712623FEEE6BCA">
    <w:name w:val="47E888BB3DEA4D22A0712623FEEE6BCA"/>
  </w:style>
  <w:style w:type="paragraph" w:customStyle="1" w:styleId="0A8F28B8ED6B433BBE96B159EC6C8480">
    <w:name w:val="0A8F28B8ED6B433BBE96B159EC6C8480"/>
  </w:style>
  <w:style w:type="paragraph" w:customStyle="1" w:styleId="464772824FD748898DF8DC34D9C6A518">
    <w:name w:val="464772824FD748898DF8DC34D9C6A518"/>
  </w:style>
  <w:style w:type="paragraph" w:customStyle="1" w:styleId="3704340A113B46898982D679478E6975">
    <w:name w:val="3704340A113B46898982D679478E6975"/>
  </w:style>
  <w:style w:type="paragraph" w:customStyle="1" w:styleId="530F7D11764D42799C5E517476102D40">
    <w:name w:val="530F7D11764D42799C5E517476102D40"/>
  </w:style>
  <w:style w:type="paragraph" w:customStyle="1" w:styleId="1B40F6B4D8D7416BB6A5B20F890A4B59">
    <w:name w:val="1B40F6B4D8D7416BB6A5B20F890A4B59"/>
  </w:style>
  <w:style w:type="paragraph" w:customStyle="1" w:styleId="33735B6552214F2DB98619179F0DB300">
    <w:name w:val="33735B6552214F2DB98619179F0DB300"/>
  </w:style>
  <w:style w:type="paragraph" w:customStyle="1" w:styleId="1FCD52E2223D4608BF7A76C4D5D5F3AB">
    <w:name w:val="1FCD52E2223D4608BF7A76C4D5D5F3AB"/>
  </w:style>
  <w:style w:type="paragraph" w:customStyle="1" w:styleId="D765F13A7AE0498794356A0D1794D059">
    <w:name w:val="D765F13A7AE0498794356A0D1794D059"/>
  </w:style>
  <w:style w:type="paragraph" w:customStyle="1" w:styleId="64ED91C3B1994C19A5188C72AE337E4D">
    <w:name w:val="64ED91C3B1994C19A5188C72AE337E4D"/>
  </w:style>
  <w:style w:type="paragraph" w:customStyle="1" w:styleId="836D22B5BCF84B089841D9EE32F84475">
    <w:name w:val="836D22B5BCF84B089841D9EE32F84475"/>
  </w:style>
  <w:style w:type="paragraph" w:customStyle="1" w:styleId="07A5A12D832D4E4EB68B083EC1AFCDED">
    <w:name w:val="07A5A12D832D4E4EB68B083EC1AFCDED"/>
  </w:style>
  <w:style w:type="paragraph" w:customStyle="1" w:styleId="32039EA28FB84206A5655C5C2A4FCB41">
    <w:name w:val="32039EA28FB84206A5655C5C2A4FCB41"/>
  </w:style>
  <w:style w:type="paragraph" w:customStyle="1" w:styleId="8338EC9756774BD4A162BC1E85F73D59">
    <w:name w:val="8338EC9756774BD4A162BC1E85F73D59"/>
  </w:style>
  <w:style w:type="paragraph" w:customStyle="1" w:styleId="18641242BAE84CF9854AE2186D61CB58">
    <w:name w:val="18641242BAE84CF9854AE2186D61CB58"/>
  </w:style>
  <w:style w:type="paragraph" w:customStyle="1" w:styleId="0A3302D2756E47E898425BF0A291F15E">
    <w:name w:val="0A3302D2756E47E898425BF0A291F15E"/>
  </w:style>
  <w:style w:type="paragraph" w:customStyle="1" w:styleId="80605D80672A4948B405EB82F54290CC">
    <w:name w:val="80605D80672A4948B405EB82F54290CC"/>
  </w:style>
  <w:style w:type="paragraph" w:customStyle="1" w:styleId="3A18308E1B82414F83BD724873A3868D">
    <w:name w:val="3A18308E1B82414F83BD724873A3868D"/>
  </w:style>
  <w:style w:type="paragraph" w:customStyle="1" w:styleId="0494585E2452453AB554A15C04A4E308">
    <w:name w:val="0494585E2452453AB554A15C04A4E308"/>
  </w:style>
  <w:style w:type="paragraph" w:customStyle="1" w:styleId="C3474797D67D4E669DBB5E7746ADBA52">
    <w:name w:val="C3474797D67D4E669DBB5E7746ADBA52"/>
  </w:style>
  <w:style w:type="paragraph" w:customStyle="1" w:styleId="2511B61F8ED94964BF8153FA8C6B8CD2">
    <w:name w:val="2511B61F8ED94964BF8153FA8C6B8CD2"/>
  </w:style>
  <w:style w:type="paragraph" w:customStyle="1" w:styleId="49B03161F6884BA79F9229B4CBD8EA73">
    <w:name w:val="49B03161F6884BA79F9229B4CBD8EA73"/>
  </w:style>
  <w:style w:type="paragraph" w:customStyle="1" w:styleId="028006F408D7483CBA0CC69687155B6D">
    <w:name w:val="028006F408D7483CBA0CC69687155B6D"/>
  </w:style>
  <w:style w:type="paragraph" w:customStyle="1" w:styleId="0E4FFE5CEFB74F329FFEA632818F9C9F">
    <w:name w:val="0E4FFE5CEFB74F329FFEA632818F9C9F"/>
  </w:style>
  <w:style w:type="paragraph" w:customStyle="1" w:styleId="43DD8142D97C4CBD913FCC37BAD39087">
    <w:name w:val="43DD8142D97C4CBD913FCC37BAD39087"/>
  </w:style>
  <w:style w:type="paragraph" w:customStyle="1" w:styleId="F61E4BA1E5D845ABBFEE8C777AE67D1B">
    <w:name w:val="F61E4BA1E5D845ABBFEE8C777AE67D1B"/>
  </w:style>
  <w:style w:type="paragraph" w:customStyle="1" w:styleId="75F6DE248313424C8C83129306B6B990">
    <w:name w:val="75F6DE248313424C8C83129306B6B990"/>
  </w:style>
  <w:style w:type="paragraph" w:customStyle="1" w:styleId="8138E48BF9694491A1521B97FCCD98EE">
    <w:name w:val="8138E48BF9694491A1521B97FCCD98EE"/>
  </w:style>
  <w:style w:type="paragraph" w:customStyle="1" w:styleId="C9B8769140A14E249D5B8B1492D13257">
    <w:name w:val="C9B8769140A14E249D5B8B1492D13257"/>
  </w:style>
  <w:style w:type="paragraph" w:customStyle="1" w:styleId="81DD96A16CDD496A9C7FD25771C230CA">
    <w:name w:val="81DD96A16CDD496A9C7FD25771C230CA"/>
  </w:style>
  <w:style w:type="paragraph" w:customStyle="1" w:styleId="2A629057C56748E899A0CB2B2C97B119">
    <w:name w:val="2A629057C56748E899A0CB2B2C97B119"/>
  </w:style>
  <w:style w:type="paragraph" w:customStyle="1" w:styleId="9E5734DA134A4A24B33C321EFB557846">
    <w:name w:val="9E5734DA134A4A24B33C321EFB557846"/>
  </w:style>
  <w:style w:type="paragraph" w:customStyle="1" w:styleId="57F9592643714CA2838CE12126B3FA31">
    <w:name w:val="57F9592643714CA2838CE12126B3FA31"/>
  </w:style>
  <w:style w:type="paragraph" w:customStyle="1" w:styleId="D2C27BDB3F4B4E9E9161A3D9E54B8E99">
    <w:name w:val="D2C27BDB3F4B4E9E9161A3D9E54B8E99"/>
  </w:style>
  <w:style w:type="paragraph" w:customStyle="1" w:styleId="3872D925A3B74B689A4BA5B62C49C14C">
    <w:name w:val="3872D925A3B74B689A4BA5B62C49C14C"/>
  </w:style>
  <w:style w:type="paragraph" w:customStyle="1" w:styleId="5C570BE3E7A64007A8F9EA2C48884629">
    <w:name w:val="5C570BE3E7A64007A8F9EA2C48884629"/>
  </w:style>
  <w:style w:type="paragraph" w:customStyle="1" w:styleId="4D670747E79D4FC793F7B41182255A80">
    <w:name w:val="4D670747E79D4FC793F7B41182255A80"/>
  </w:style>
  <w:style w:type="paragraph" w:customStyle="1" w:styleId="BFDAFB329C6B4501A5986754774F8C61">
    <w:name w:val="BFDAFB329C6B4501A5986754774F8C61"/>
  </w:style>
  <w:style w:type="paragraph" w:customStyle="1" w:styleId="173FACE780734BA783550A396773463A">
    <w:name w:val="173FACE780734BA783550A396773463A"/>
  </w:style>
  <w:style w:type="paragraph" w:customStyle="1" w:styleId="DED46F06DFC04AA89D7F309AA3177247">
    <w:name w:val="DED46F06DFC04AA89D7F309AA3177247"/>
  </w:style>
  <w:style w:type="paragraph" w:customStyle="1" w:styleId="B71A1D30FBCC43F0973B95D6D9A38A7B">
    <w:name w:val="B71A1D30FBCC43F0973B95D6D9A38A7B"/>
  </w:style>
  <w:style w:type="paragraph" w:customStyle="1" w:styleId="E5A3D905A1934892938489F688BB26DF">
    <w:name w:val="E5A3D905A1934892938489F688BB26DF"/>
  </w:style>
  <w:style w:type="paragraph" w:customStyle="1" w:styleId="32F0936594C6484E885CBE07AD6D36B3">
    <w:name w:val="32F0936594C6484E885CBE07AD6D36B3"/>
  </w:style>
  <w:style w:type="paragraph" w:customStyle="1" w:styleId="B24EC021459E4411A1BA51A293AA01D7">
    <w:name w:val="B24EC021459E4411A1BA51A293AA01D7"/>
  </w:style>
  <w:style w:type="paragraph" w:customStyle="1" w:styleId="1CF5DD34CDA748759A03FF240657E572">
    <w:name w:val="1CF5DD34CDA748759A03FF240657E572"/>
  </w:style>
  <w:style w:type="paragraph" w:customStyle="1" w:styleId="EE0741C2CA5E4141BFB1773ADFD78C6C">
    <w:name w:val="EE0741C2CA5E4141BFB1773ADFD78C6C"/>
  </w:style>
  <w:style w:type="paragraph" w:customStyle="1" w:styleId="5047AC36AD8446249949B5EE9F122423">
    <w:name w:val="5047AC36AD8446249949B5EE9F122423"/>
  </w:style>
  <w:style w:type="paragraph" w:customStyle="1" w:styleId="9A5470B825CD446C9C0880AC2FBE6E6E">
    <w:name w:val="9A5470B825CD446C9C0880AC2FBE6E6E"/>
  </w:style>
  <w:style w:type="paragraph" w:customStyle="1" w:styleId="5E68ECF66E554A9587DEFB2DDD68B4A2">
    <w:name w:val="5E68ECF66E554A9587DEFB2DDD68B4A2"/>
  </w:style>
  <w:style w:type="paragraph" w:customStyle="1" w:styleId="155B47575DC4428A8DF3DCC6E75A44C2">
    <w:name w:val="155B47575DC4428A8DF3DCC6E75A44C2"/>
  </w:style>
  <w:style w:type="paragraph" w:customStyle="1" w:styleId="A62F6BE179B3460A9AA8BAF119E695B5">
    <w:name w:val="A62F6BE179B3460A9AA8BAF119E695B5"/>
  </w:style>
  <w:style w:type="paragraph" w:customStyle="1" w:styleId="66F2F71185D74ED29BA405B23EA946BA">
    <w:name w:val="66F2F71185D74ED29BA405B23EA946BA"/>
  </w:style>
  <w:style w:type="paragraph" w:customStyle="1" w:styleId="C16A241C891D4A20AA91DBEC366BBE06">
    <w:name w:val="C16A241C891D4A20AA91DBEC366BBE06"/>
  </w:style>
  <w:style w:type="paragraph" w:customStyle="1" w:styleId="C284BA3EAAE849208BACA942CC4016C4">
    <w:name w:val="C284BA3EAAE849208BACA942CC4016C4"/>
  </w:style>
  <w:style w:type="paragraph" w:customStyle="1" w:styleId="765C188379244246A252E70806A55237">
    <w:name w:val="765C188379244246A252E70806A55237"/>
  </w:style>
  <w:style w:type="paragraph" w:customStyle="1" w:styleId="268226C5E16245D9B82A31541711B80B">
    <w:name w:val="268226C5E16245D9B82A31541711B80B"/>
  </w:style>
  <w:style w:type="paragraph" w:customStyle="1" w:styleId="F59C9408493141C687E277ACA8CAE1D9">
    <w:name w:val="F59C9408493141C687E277ACA8CAE1D9"/>
  </w:style>
  <w:style w:type="paragraph" w:customStyle="1" w:styleId="25DF630571CF4C569CA597A86FE728F5">
    <w:name w:val="25DF630571CF4C569CA597A86FE728F5"/>
  </w:style>
  <w:style w:type="paragraph" w:customStyle="1" w:styleId="346E7B217A7240B0A5EC6F4F91C69F64">
    <w:name w:val="346E7B217A7240B0A5EC6F4F91C69F64"/>
  </w:style>
  <w:style w:type="paragraph" w:customStyle="1" w:styleId="AC1FBC4FF1C6475B8DC8C855348C2F2B">
    <w:name w:val="AC1FBC4FF1C6475B8DC8C855348C2F2B"/>
  </w:style>
  <w:style w:type="paragraph" w:customStyle="1" w:styleId="F336C2F37A594F3CAE5CC4548BC8DC77">
    <w:name w:val="F336C2F37A594F3CAE5CC4548BC8DC77"/>
  </w:style>
  <w:style w:type="paragraph" w:customStyle="1" w:styleId="41A4FFE534814FE7AC1E28D66507CCC6">
    <w:name w:val="41A4FFE534814FE7AC1E28D66507CCC6"/>
  </w:style>
  <w:style w:type="paragraph" w:customStyle="1" w:styleId="D97409C63737478EA5797628E074FCD4">
    <w:name w:val="D97409C63737478EA5797628E074FCD4"/>
  </w:style>
  <w:style w:type="paragraph" w:customStyle="1" w:styleId="8F42AFC128CC490A8E672ADF10A9803F">
    <w:name w:val="8F42AFC128CC490A8E672ADF10A9803F"/>
  </w:style>
  <w:style w:type="paragraph" w:customStyle="1" w:styleId="A1BE148F930847049A9B1E7C0BAB2D1B">
    <w:name w:val="A1BE148F930847049A9B1E7C0BAB2D1B"/>
  </w:style>
  <w:style w:type="paragraph" w:customStyle="1" w:styleId="7F35586193684EFE8A04F916A3BD0CDA">
    <w:name w:val="7F35586193684EFE8A04F916A3BD0CDA"/>
  </w:style>
  <w:style w:type="paragraph" w:customStyle="1" w:styleId="48593325AFA44F84A7AD346C913E7892">
    <w:name w:val="48593325AFA44F84A7AD346C913E7892"/>
  </w:style>
  <w:style w:type="paragraph" w:customStyle="1" w:styleId="CBAE58CD285145C3B58EEE27200E1905">
    <w:name w:val="CBAE58CD285145C3B58EEE27200E1905"/>
  </w:style>
  <w:style w:type="paragraph" w:customStyle="1" w:styleId="5C7A38C49F304B5D83CA6F88E6CB58AD">
    <w:name w:val="5C7A38C49F304B5D83CA6F88E6CB58AD"/>
  </w:style>
  <w:style w:type="paragraph" w:customStyle="1" w:styleId="941398507EC84F3D95218CC6B2F1FB7C">
    <w:name w:val="941398507EC84F3D95218CC6B2F1FB7C"/>
  </w:style>
  <w:style w:type="paragraph" w:customStyle="1" w:styleId="A53B62F52A1642E28CCBEBE9B55BC772">
    <w:name w:val="A53B62F52A1642E28CCBEBE9B55BC772"/>
  </w:style>
  <w:style w:type="paragraph" w:customStyle="1" w:styleId="BB60AFFF9D3342D3A24AEC662E59190B">
    <w:name w:val="BB60AFFF9D3342D3A24AEC662E59190B"/>
  </w:style>
  <w:style w:type="paragraph" w:customStyle="1" w:styleId="BB447FE9A7B04EF29D600D77F71CF6D9">
    <w:name w:val="BB447FE9A7B04EF29D600D77F71CF6D9"/>
  </w:style>
  <w:style w:type="paragraph" w:customStyle="1" w:styleId="567C9793B7894263B43179FE85F25185">
    <w:name w:val="567C9793B7894263B43179FE85F25185"/>
  </w:style>
  <w:style w:type="paragraph" w:customStyle="1" w:styleId="C2F42D1258F74B6CBCD679204242CAB5">
    <w:name w:val="C2F42D1258F74B6CBCD679204242CAB5"/>
  </w:style>
  <w:style w:type="paragraph" w:customStyle="1" w:styleId="E2565620A9FE4B2594B3D0EB6C4BA4F1">
    <w:name w:val="E2565620A9FE4B2594B3D0EB6C4BA4F1"/>
    <w:rsid w:val="000C30BA"/>
  </w:style>
  <w:style w:type="paragraph" w:customStyle="1" w:styleId="9C626EE7B05947939EC2F5A53B9564FF">
    <w:name w:val="9C626EE7B05947939EC2F5A53B9564FF"/>
    <w:rsid w:val="000C30BA"/>
  </w:style>
  <w:style w:type="paragraph" w:customStyle="1" w:styleId="A31D06211BF24FF6BFA4C439D8D8B6A9">
    <w:name w:val="A31D06211BF24FF6BFA4C439D8D8B6A9"/>
    <w:rsid w:val="000C30BA"/>
  </w:style>
  <w:style w:type="paragraph" w:customStyle="1" w:styleId="DF95ECC525574572951F02893B2E2D11">
    <w:name w:val="DF95ECC525574572951F02893B2E2D11"/>
    <w:rsid w:val="000C30BA"/>
  </w:style>
  <w:style w:type="paragraph" w:customStyle="1" w:styleId="DB713C6004414F94AE2FFC2D966A5A83">
    <w:name w:val="DB713C6004414F94AE2FFC2D966A5A83"/>
    <w:rsid w:val="000C30BA"/>
  </w:style>
  <w:style w:type="paragraph" w:customStyle="1" w:styleId="86668EB650864E29B0C30BCAE1B9ACB6">
    <w:name w:val="86668EB650864E29B0C30BCAE1B9ACB6"/>
    <w:rsid w:val="000C30BA"/>
  </w:style>
  <w:style w:type="paragraph" w:customStyle="1" w:styleId="74BE2B52E828478C998F49BD1B80FC13">
    <w:name w:val="74BE2B52E828478C998F49BD1B80FC13"/>
    <w:rsid w:val="000C30BA"/>
  </w:style>
  <w:style w:type="paragraph" w:customStyle="1" w:styleId="D5D6D67C5B3E41DDBFE3CA41EC786C94">
    <w:name w:val="D5D6D67C5B3E41DDBFE3CA41EC786C94"/>
    <w:rsid w:val="006E2044"/>
  </w:style>
  <w:style w:type="paragraph" w:customStyle="1" w:styleId="4185737F16494A1682BC03D213F902F5">
    <w:name w:val="4185737F16494A1682BC03D213F902F5"/>
    <w:rsid w:val="006E2044"/>
  </w:style>
  <w:style w:type="paragraph" w:customStyle="1" w:styleId="DC5255CA089F4856B3448BD9F2BCD0F3">
    <w:name w:val="DC5255CA089F4856B3448BD9F2BCD0F3"/>
    <w:rsid w:val="006E2044"/>
  </w:style>
  <w:style w:type="paragraph" w:customStyle="1" w:styleId="40B3BECFFA7A4876AC2B1059C2DFA7D4">
    <w:name w:val="40B3BECFFA7A4876AC2B1059C2DFA7D4"/>
    <w:rsid w:val="006E2044"/>
  </w:style>
  <w:style w:type="paragraph" w:customStyle="1" w:styleId="42A6BB3F4939480F80D1EDD249251D11">
    <w:name w:val="42A6BB3F4939480F80D1EDD249251D11"/>
    <w:rsid w:val="006E2044"/>
  </w:style>
  <w:style w:type="paragraph" w:customStyle="1" w:styleId="B76F6074CEBA47159DD4E5C30D4BE463">
    <w:name w:val="B76F6074CEBA47159DD4E5C30D4BE463"/>
    <w:rsid w:val="006E2044"/>
  </w:style>
  <w:style w:type="paragraph" w:customStyle="1" w:styleId="8958FCCD27014FB1848952665CCC4EFD">
    <w:name w:val="8958FCCD27014FB1848952665CCC4EFD"/>
    <w:rsid w:val="006E2044"/>
  </w:style>
  <w:style w:type="paragraph" w:customStyle="1" w:styleId="3AAA0DA6512E430494A16D07E7E9C63B">
    <w:name w:val="3AAA0DA6512E430494A16D07E7E9C63B"/>
    <w:rsid w:val="006E2044"/>
  </w:style>
  <w:style w:type="paragraph" w:customStyle="1" w:styleId="A2C40892E632445EB716996E099ED3DB">
    <w:name w:val="A2C40892E632445EB716996E099ED3DB"/>
    <w:rsid w:val="006E2044"/>
  </w:style>
  <w:style w:type="paragraph" w:customStyle="1" w:styleId="4307AB5284B94320A75F7E34BDF6C01D">
    <w:name w:val="4307AB5284B94320A75F7E34BDF6C01D"/>
    <w:rsid w:val="006E204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7f9b5e87859ce6d7eedbdc6e4e4205c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a5e0075ee7624d6a846e01eb6183742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A1D0E4-03F4-4455-B584-C699F9390B76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60C2B731-8FA9-4B63-AFAA-3A0B4B7E0D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210A73A-12AE-40FB-9643-5C7791D7D3C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9591460-4CE6-48B7-85C5-8CEC98C38C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Plano de negócios familiar</Template>
  <TotalTime>0</TotalTime>
  <Pages>28</Pages>
  <Words>3248</Words>
  <Characters>17542</Characters>
  <Application>Microsoft Office Word</Application>
  <DocSecurity>0</DocSecurity>
  <Lines>146</Lines>
  <Paragraphs>41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AUTOMAÇÃO</vt:lpstr>
      <vt:lpstr/>
    </vt:vector>
  </TitlesOfParts>
  <Company/>
  <LinksUpToDate>false</LinksUpToDate>
  <CharactersWithSpaces>20749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AUTOMAÇÃO</dc:title>
  <dc:subject>RESIDENCIAL</dc:subject>
  <dc:creator/>
  <cp:keywords/>
  <dc:description/>
  <cp:lastModifiedBy/>
  <cp:revision>1</cp:revision>
  <dcterms:created xsi:type="dcterms:W3CDTF">2020-08-28T06:34:00Z</dcterms:created>
  <dcterms:modified xsi:type="dcterms:W3CDTF">2020-08-28T21:51:00Z</dcterms:modified>
  <cp:contentStatus>AC 1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